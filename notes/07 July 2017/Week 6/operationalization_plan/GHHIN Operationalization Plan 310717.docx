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864" w:rsidRDefault="00E21864" w:rsidP="00AB6B12"/>
    <w:p w:rsidR="000651CF" w:rsidRPr="00135BDB" w:rsidRDefault="000651CF" w:rsidP="006C2969">
      <w:pPr>
        <w:rPr>
          <w:sz w:val="48"/>
          <w:szCs w:val="52"/>
        </w:rPr>
      </w:pPr>
    </w:p>
    <w:p w:rsidR="000651CF" w:rsidRPr="006C2969" w:rsidRDefault="006C2969" w:rsidP="00DE3577">
      <w:pPr>
        <w:jc w:val="center"/>
        <w:rPr>
          <w:sz w:val="48"/>
          <w:szCs w:val="52"/>
        </w:rPr>
      </w:pPr>
      <w:r w:rsidRPr="006C2969">
        <w:rPr>
          <w:sz w:val="48"/>
          <w:szCs w:val="52"/>
        </w:rPr>
        <w:t>2017 Operationalization Plan</w:t>
      </w:r>
    </w:p>
    <w:p w:rsidR="000651CF" w:rsidRDefault="000651CF" w:rsidP="000651CF"/>
    <w:p w:rsidR="000651CF" w:rsidRDefault="000651CF" w:rsidP="000651CF"/>
    <w:p w:rsidR="000651CF" w:rsidRPr="00132085" w:rsidRDefault="00132085" w:rsidP="002D6757">
      <w:pPr>
        <w:jc w:val="center"/>
        <w:rPr>
          <w:i/>
          <w:iCs/>
        </w:rPr>
      </w:pPr>
      <w:r w:rsidRPr="00132085">
        <w:rPr>
          <w:i/>
          <w:iCs/>
          <w:highlight w:val="yellow"/>
        </w:rPr>
        <w:t xml:space="preserve">Under revision by Steering Committee </w:t>
      </w:r>
    </w:p>
    <w:p w:rsidR="000651CF" w:rsidRDefault="000651CF" w:rsidP="000651CF"/>
    <w:p w:rsidR="000651CF" w:rsidRDefault="000651CF" w:rsidP="000651CF"/>
    <w:p w:rsidR="000651CF" w:rsidRDefault="000651CF" w:rsidP="000651CF"/>
    <w:p w:rsidR="000651CF" w:rsidRDefault="000651CF" w:rsidP="000651CF"/>
    <w:p w:rsidR="000651CF" w:rsidRDefault="000651CF" w:rsidP="000651CF"/>
    <w:p w:rsidR="000651CF" w:rsidRDefault="000651CF" w:rsidP="000651CF"/>
    <w:p w:rsidR="000651CF" w:rsidRDefault="00DE3577" w:rsidP="00F04587">
      <w:pPr>
        <w:jc w:val="center"/>
      </w:pPr>
      <w:r>
        <w:t xml:space="preserve">Update Version: </w:t>
      </w:r>
      <w:r w:rsidR="00352770">
        <w:t xml:space="preserve">July </w:t>
      </w:r>
      <w:r w:rsidR="00F04587">
        <w:t>31</w:t>
      </w:r>
      <w:r>
        <w:t>, 2017</w:t>
      </w:r>
    </w:p>
    <w:p w:rsidR="000651CF" w:rsidRDefault="000651CF" w:rsidP="000651CF"/>
    <w:p w:rsidR="000651CF" w:rsidRDefault="000651CF" w:rsidP="000651CF"/>
    <w:p w:rsidR="000651CF" w:rsidRDefault="000651CF" w:rsidP="000651CF"/>
    <w:p w:rsidR="000651CF" w:rsidRDefault="000651CF" w:rsidP="000651CF">
      <w:pPr>
        <w:sectPr w:rsidR="000651CF" w:rsidSect="00984D49">
          <w:headerReference w:type="default" r:id="rId10"/>
          <w:footerReference w:type="default" r:id="rId11"/>
          <w:headerReference w:type="first" r:id="rId12"/>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rsidR="00DE3577" w:rsidRDefault="00883855">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rsidR="00DE3577" w:rsidRDefault="00883855">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rsidR="00DE3577" w:rsidRDefault="00883855">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rsidR="00DE3577" w:rsidRDefault="00883855">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rsidR="00DE3577" w:rsidRDefault="00883855">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rsidR="00DE3577" w:rsidRDefault="00883855"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rsidR="00DE3577" w:rsidRDefault="00883855">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rsidR="00DE3577" w:rsidRDefault="00883855">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rsidR="00DE3577" w:rsidRDefault="00883855">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rsidR="006C39CD" w:rsidRDefault="006C39CD">
          <w:r>
            <w:rPr>
              <w:b/>
              <w:bCs/>
              <w:noProof/>
            </w:rPr>
            <w:fldChar w:fldCharType="end"/>
          </w:r>
        </w:p>
      </w:sdtContent>
    </w:sdt>
    <w:p w:rsidR="00135BDB" w:rsidRPr="00135BDB" w:rsidRDefault="00135BDB" w:rsidP="00135BDB"/>
    <w:p w:rsidR="00135BDB" w:rsidRDefault="00135BDB" w:rsidP="00AB6B12"/>
    <w:p w:rsidR="00135BDB" w:rsidRDefault="004E7BE6" w:rsidP="004E7BE6">
      <w:pPr>
        <w:tabs>
          <w:tab w:val="left" w:pos="7294"/>
        </w:tabs>
      </w:pPr>
      <w:r>
        <w:tab/>
      </w:r>
    </w:p>
    <w:p w:rsidR="00135BDB" w:rsidRDefault="00135BDB" w:rsidP="00AB6B12"/>
    <w:p w:rsidR="00E1101B" w:rsidRDefault="00E1101B" w:rsidP="00AB6B12"/>
    <w:p w:rsidR="00E1101B" w:rsidRPr="00E1101B" w:rsidRDefault="00E1101B" w:rsidP="00E1101B"/>
    <w:p w:rsidR="00E1101B" w:rsidRPr="00E1101B" w:rsidRDefault="00E1101B" w:rsidP="00E1101B"/>
    <w:p w:rsidR="00E1101B" w:rsidRPr="00E1101B" w:rsidRDefault="00E1101B" w:rsidP="00E1101B"/>
    <w:p w:rsidR="00E1101B" w:rsidRPr="00E1101B" w:rsidRDefault="004E7BE6" w:rsidP="004E7BE6">
      <w:pPr>
        <w:tabs>
          <w:tab w:val="left" w:pos="2263"/>
        </w:tabs>
      </w:pPr>
      <w:r>
        <w:tab/>
      </w:r>
    </w:p>
    <w:p w:rsidR="00E1101B" w:rsidRPr="00E1101B" w:rsidRDefault="00E1101B" w:rsidP="00E1101B"/>
    <w:p w:rsidR="00E1101B" w:rsidRDefault="00E1101B" w:rsidP="00E1101B">
      <w:pPr>
        <w:tabs>
          <w:tab w:val="left" w:pos="2768"/>
        </w:tabs>
      </w:pPr>
      <w:r>
        <w:tab/>
      </w:r>
    </w:p>
    <w:p w:rsidR="00E1101B" w:rsidRDefault="00E1101B" w:rsidP="00E1101B"/>
    <w:p w:rsidR="00135BDB" w:rsidRPr="00E1101B" w:rsidRDefault="00135BDB" w:rsidP="00E1101B">
      <w:pPr>
        <w:sectPr w:rsidR="00135BDB" w:rsidRPr="00E1101B" w:rsidSect="004E7BE6">
          <w:footerReference w:type="default" r:id="rId13"/>
          <w:pgSz w:w="11907" w:h="16839" w:code="9"/>
          <w:pgMar w:top="1440" w:right="1440" w:bottom="1440" w:left="1440" w:header="454" w:footer="454" w:gutter="0"/>
          <w:pgNumType w:fmt="lowerRoman" w:start="1"/>
          <w:cols w:space="708"/>
          <w:docGrid w:linePitch="360"/>
        </w:sectPr>
      </w:pPr>
    </w:p>
    <w:p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rsidR="006C2969" w:rsidRDefault="006C2969" w:rsidP="006C2969">
      <w:pPr>
        <w:autoSpaceDE w:val="0"/>
        <w:autoSpaceDN w:val="0"/>
        <w:adjustRightInd w:val="0"/>
        <w:spacing w:after="0" w:line="240" w:lineRule="auto"/>
        <w:jc w:val="both"/>
        <w:rPr>
          <w:rFonts w:ascii="Calibri Light" w:hAnsi="Calibri Light"/>
        </w:rPr>
      </w:pPr>
    </w:p>
    <w:p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 xml:space="preserve">heat-health related activities.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rsidR="006C2969" w:rsidRPr="004D0DF4" w:rsidRDefault="006C2969" w:rsidP="006C2969">
      <w:pPr>
        <w:autoSpaceDE w:val="0"/>
        <w:autoSpaceDN w:val="0"/>
        <w:adjustRightInd w:val="0"/>
        <w:spacing w:after="0" w:line="240" w:lineRule="auto"/>
        <w:rPr>
          <w:rFonts w:ascii="Calibri Light" w:hAnsi="Calibri Light"/>
        </w:rPr>
      </w:pPr>
    </w:p>
    <w:p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rsidTr="00DE3577">
        <w:tc>
          <w:tcPr>
            <w:tcW w:w="4879" w:type="dxa"/>
          </w:tcPr>
          <w:p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Develop and launch GHHIN  Outreach Strategy</w:t>
            </w:r>
          </w:p>
        </w:tc>
        <w:tc>
          <w:tcPr>
            <w:tcW w:w="3644" w:type="dxa"/>
          </w:tcPr>
          <w:p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rsidTr="00DE3577">
        <w:tc>
          <w:tcPr>
            <w:tcW w:w="4879" w:type="dxa"/>
          </w:tcPr>
          <w:p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rsidR="006C2969" w:rsidRDefault="006C2969" w:rsidP="006C2969">
      <w:pPr>
        <w:rPr>
          <w:rFonts w:ascii="Calibri Light" w:hAnsi="Calibri Light"/>
          <w:lang w:val="en-US"/>
        </w:rPr>
      </w:pPr>
    </w:p>
    <w:p w:rsidR="006C2969" w:rsidRDefault="006C2969" w:rsidP="006C2969">
      <w:pPr>
        <w:rPr>
          <w:rFonts w:ascii="Calibri Light" w:hAnsi="Calibri Light"/>
          <w:lang w:val="en-US"/>
        </w:rPr>
      </w:pPr>
      <w:r>
        <w:rPr>
          <w:rFonts w:ascii="Calibri Light" w:hAnsi="Calibri Light"/>
          <w:lang w:val="en-US"/>
        </w:rPr>
        <w:t xml:space="preserve">Budget and Resource Plan </w:t>
      </w:r>
    </w:p>
    <w:p w:rsidR="006C2969" w:rsidRDefault="006C2969">
      <w:pPr>
        <w:rPr>
          <w:color w:val="000000" w:themeColor="text1"/>
          <w:sz w:val="36"/>
          <w:szCs w:val="40"/>
        </w:rPr>
      </w:pPr>
      <w:r>
        <w:br w:type="page"/>
      </w:r>
    </w:p>
    <w:p w:rsidR="000779FA" w:rsidRDefault="006C2969" w:rsidP="001E68D6">
      <w:pPr>
        <w:pStyle w:val="Heading1"/>
        <w:numPr>
          <w:ilvl w:val="0"/>
          <w:numId w:val="1"/>
        </w:numPr>
        <w:ind w:left="426"/>
      </w:pPr>
      <w:r>
        <w:lastRenderedPageBreak/>
        <w:t xml:space="preserve"> </w:t>
      </w:r>
      <w:bookmarkStart w:id="1" w:name="_Toc482371124"/>
      <w:r>
        <w:t>GHHIN Coordination</w:t>
      </w:r>
      <w:bookmarkEnd w:id="1"/>
    </w:p>
    <w:p w:rsidR="006C2969" w:rsidRPr="00324D52" w:rsidRDefault="006C2969" w:rsidP="006C2969">
      <w:pPr>
        <w:pStyle w:val="Heading2"/>
        <w:spacing w:line="240" w:lineRule="auto"/>
        <w:ind w:firstLine="0"/>
        <w:rPr>
          <w:rFonts w:ascii="Calibri Light" w:hAnsi="Calibri Light"/>
        </w:rPr>
      </w:pPr>
      <w:bookmarkStart w:id="2" w:name="_Toc471229729"/>
      <w:bookmarkStart w:id="3" w:name="_Toc477372202"/>
      <w:bookmarkStart w:id="4" w:name="_Toc482371125"/>
      <w:r>
        <w:rPr>
          <w:rFonts w:ascii="Calibri Light" w:hAnsi="Calibri Light"/>
          <w:noProof/>
          <w:lang w:val="en-US"/>
        </w:rPr>
        <w:drawing>
          <wp:anchor distT="0" distB="0" distL="114300" distR="114300" simplePos="0" relativeHeight="251662336" behindDoc="0" locked="0" layoutInCell="1" allowOverlap="1" wp14:anchorId="51B74494" wp14:editId="7ECEC4AB">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2"/>
      <w:bookmarkEnd w:id="3"/>
      <w:bookmarkEnd w:id="4"/>
    </w:p>
    <w:p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rsidR="006C2969" w:rsidRPr="00324D52" w:rsidRDefault="006C2969" w:rsidP="003955AE">
      <w:pPr>
        <w:pStyle w:val="Heading2"/>
        <w:ind w:firstLine="0"/>
        <w:rPr>
          <w:rFonts w:ascii="Calibri Light" w:hAnsi="Calibri Light"/>
        </w:rPr>
      </w:pPr>
      <w:bookmarkStart w:id="5" w:name="_Toc477372203"/>
      <w:bookmarkStart w:id="6" w:name="_Toc482371126"/>
      <w:r w:rsidRPr="00324D52">
        <w:rPr>
          <w:rFonts w:ascii="Calibri Light" w:hAnsi="Calibri Light"/>
        </w:rPr>
        <w:t>Expected Outputs in 2017/2018</w:t>
      </w:r>
      <w:bookmarkEnd w:id="5"/>
      <w:bookmarkEnd w:id="6"/>
      <w:r w:rsidRPr="00324D52">
        <w:rPr>
          <w:rFonts w:ascii="Calibri Light" w:hAnsi="Calibri Light"/>
        </w:rPr>
        <w:t xml:space="preserve"> </w:t>
      </w:r>
    </w:p>
    <w:p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rsidR="006C2969" w:rsidRPr="00324D52" w:rsidRDefault="006C2969" w:rsidP="006C2969">
      <w:pPr>
        <w:pStyle w:val="ListParagraph"/>
        <w:rPr>
          <w:rFonts w:ascii="Calibri Light" w:hAnsi="Calibri Light"/>
          <w:lang w:val="en-US"/>
        </w:rPr>
      </w:pPr>
    </w:p>
    <w:p w:rsidR="006C2969" w:rsidRPr="006C2969" w:rsidRDefault="006C2969" w:rsidP="006C2969">
      <w:pPr>
        <w:pStyle w:val="Heading1"/>
        <w:numPr>
          <w:ilvl w:val="0"/>
          <w:numId w:val="1"/>
        </w:numPr>
        <w:ind w:left="426"/>
      </w:pPr>
      <w:bookmarkStart w:id="7" w:name="_Toc477372204"/>
      <w:bookmarkStart w:id="8" w:name="_Toc482371127"/>
      <w:r w:rsidRPr="006C2969">
        <w:lastRenderedPageBreak/>
        <w:t>Formalize the GHHIN Advisory Committee</w:t>
      </w:r>
      <w:bookmarkEnd w:id="7"/>
      <w:bookmarkEnd w:id="8"/>
    </w:p>
    <w:p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rsidR="003955AE" w:rsidRPr="00EF00D9"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Shubhayu</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r>
      <w:r>
        <w:rPr>
          <w:rFonts w:ascii="Calibri Light" w:eastAsia="Times New Roman" w:hAnsi="Calibri Light" w:cs="Tahoma"/>
          <w:szCs w:val="20"/>
          <w:lang w:val="en-US"/>
        </w:rPr>
        <w:t>Boston University</w:t>
      </w:r>
    </w:p>
    <w:p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Deutscher Wetterdienst </w:t>
      </w:r>
      <w:r>
        <w:rPr>
          <w:rFonts w:ascii="Calibri Light" w:eastAsia="Times New Roman" w:hAnsi="Calibri Light" w:cs="Tahoma"/>
          <w:szCs w:val="20"/>
          <w:lang w:val="en-US"/>
        </w:rPr>
        <w:t xml:space="preserve"> </w:t>
      </w:r>
    </w:p>
    <w:p w:rsidR="006C2969" w:rsidRPr="002D6757" w:rsidRDefault="006C2969" w:rsidP="00352770">
      <w:pPr>
        <w:pStyle w:val="ListParagraph"/>
        <w:rPr>
          <w:rFonts w:ascii="Calibri Light" w:eastAsia="Times New Roman" w:hAnsi="Calibri Light" w:cs="Tahoma"/>
          <w:szCs w:val="20"/>
          <w:lang w:val="en-US"/>
        </w:rPr>
      </w:pPr>
    </w:p>
    <w:p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Kellstrom</w:t>
      </w:r>
      <w:proofErr w:type="spellEnd"/>
      <w:r>
        <w:rPr>
          <w:rFonts w:ascii="Calibri Light" w:eastAsia="Times New Roman" w:hAnsi="Calibri Light" w:cs="Tahoma"/>
          <w:szCs w:val="20"/>
          <w:lang w:val="en-US"/>
        </w:rPr>
        <w:t xml:space="preserve">, ANU </w:t>
      </w:r>
      <w:r>
        <w:rPr>
          <w:rFonts w:ascii="Calibri Light" w:eastAsia="Times New Roman" w:hAnsi="Calibri Light" w:cs="Tahoma"/>
          <w:szCs w:val="20"/>
          <w:lang w:val="en-US"/>
        </w:rPr>
        <w:t>Occupational Health</w:t>
      </w:r>
    </w:p>
    <w:p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Dutta, India Meteorological Department </w:t>
      </w:r>
    </w:p>
    <w:p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Université du Québec à Montréal </w:t>
      </w:r>
    </w:p>
    <w:p w:rsidR="006C2969" w:rsidRPr="002A178A" w:rsidRDefault="006C2969" w:rsidP="006C2969">
      <w:pPr>
        <w:pStyle w:val="Heading1"/>
        <w:numPr>
          <w:ilvl w:val="0"/>
          <w:numId w:val="1"/>
        </w:numPr>
        <w:ind w:left="426"/>
      </w:pPr>
      <w:bookmarkStart w:id="9" w:name="_Toc477372205"/>
      <w:bookmarkStart w:id="10" w:name="_Toc482371128"/>
      <w:r>
        <w:lastRenderedPageBreak/>
        <w:t>Global</w:t>
      </w:r>
      <w:r w:rsidR="00693168">
        <w:t xml:space="preserve"> Heat and Human Health</w:t>
      </w:r>
      <w:r>
        <w:t xml:space="preserve"> Synthesis Report</w:t>
      </w:r>
      <w:bookmarkEnd w:id="9"/>
      <w:bookmarkEnd w:id="10"/>
    </w:p>
    <w:p w:rsidR="006C2969" w:rsidRPr="006C2969" w:rsidRDefault="006C2969" w:rsidP="006C2969">
      <w:pPr>
        <w:pStyle w:val="ListParagraph"/>
        <w:numPr>
          <w:ilvl w:val="0"/>
          <w:numId w:val="13"/>
        </w:numPr>
        <w:rPr>
          <w:b/>
          <w:bCs/>
          <w:color w:val="C00000"/>
          <w:sz w:val="28"/>
          <w:szCs w:val="32"/>
        </w:rPr>
      </w:pPr>
      <w:r w:rsidRPr="006C2969">
        <w:rPr>
          <w:b/>
          <w:bCs/>
          <w:color w:val="C00000"/>
          <w:sz w:val="28"/>
          <w:szCs w:val="32"/>
        </w:rPr>
        <w:t>Scope and Purpose of the Report</w:t>
      </w:r>
    </w:p>
    <w:p w:rsidR="00352770" w:rsidRPr="004A6BED" w:rsidRDefault="00352770" w:rsidP="00352770">
      <w:pPr>
        <w:pStyle w:val="Heading1"/>
        <w:numPr>
          <w:ilvl w:val="0"/>
          <w:numId w:val="1"/>
        </w:numPr>
        <w:ind w:left="426"/>
        <w:rPr>
          <w:rFonts w:ascii="Calibri Light" w:hAnsi="Calibri Light"/>
          <w:color w:val="C00000"/>
          <w:szCs w:val="32"/>
        </w:rPr>
      </w:pPr>
      <w:r w:rsidRPr="004A6BED">
        <w:rPr>
          <w:rFonts w:ascii="Calibri Light" w:hAnsi="Calibri Light"/>
          <w:color w:val="C00000"/>
          <w:szCs w:val="32"/>
        </w:rPr>
        <w:t>GHHIN Synthesis Report</w:t>
      </w:r>
    </w:p>
    <w:p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on a bi-annual basis, every 2 years to synthesize the state of science and practice to monitor, predict, and address extreme heat risks to human health. </w:t>
      </w:r>
    </w:p>
    <w:p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report will help to establish baseline conditions confronting the heat-health community (on exposure/information systems for decision making/response etc.) and help track progress in our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p>
    <w:p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r w:rsidRPr="00C81FE8">
        <w:rPr>
          <w:rFonts w:ascii="Calibri Light" w:hAnsi="Calibri Light" w:cstheme="majorBidi"/>
          <w:szCs w:val="20"/>
          <w:lang w:val="en-US"/>
        </w:rPr>
        <w:t>its</w:t>
      </w:r>
      <w:proofErr w:type="spellEnd"/>
      <w:r w:rsidRPr="00C81FE8">
        <w:rPr>
          <w:rFonts w:ascii="Calibri Light" w:hAnsi="Calibri Light" w:cstheme="majorBidi"/>
          <w:szCs w:val="20"/>
          <w:lang w:val="en-US"/>
        </w:rPr>
        <w:t xml:space="preserve"> for this reason a common framework is desirable to help synchronize information flow.</w:t>
      </w:r>
    </w:p>
    <w:p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rsidR="00352770" w:rsidRPr="00C81FE8" w:rsidRDefault="00352770" w:rsidP="00352770">
      <w:pPr>
        <w:pStyle w:val="ListParagraph"/>
        <w:ind w:left="1070"/>
        <w:rPr>
          <w:rFonts w:ascii="Calibri Light" w:hAnsi="Calibri Light" w:cstheme="majorBidi"/>
          <w:szCs w:val="20"/>
          <w:lang w:val="en-US"/>
        </w:rPr>
      </w:pPr>
    </w:p>
    <w:p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rsidR="00352770" w:rsidRPr="00C81FE8" w:rsidRDefault="00352770" w:rsidP="00352770">
      <w:pPr>
        <w:pStyle w:val="ListParagraph"/>
        <w:rPr>
          <w:rFonts w:ascii="Calibri Light" w:hAnsi="Calibri Light"/>
        </w:rPr>
      </w:pPr>
    </w:p>
    <w:p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rsidR="00352770" w:rsidRPr="00C81FE8" w:rsidRDefault="00352770" w:rsidP="00352770">
      <w:pPr>
        <w:pStyle w:val="ListParagraph"/>
        <w:ind w:left="1070"/>
        <w:rPr>
          <w:rFonts w:ascii="Calibri Light" w:hAnsi="Calibri Light" w:cstheme="majorBidi"/>
          <w:szCs w:val="20"/>
        </w:rPr>
      </w:pPr>
    </w:p>
    <w:p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lastRenderedPageBreak/>
        <w:t xml:space="preserve">Proposed Structure </w:t>
      </w:r>
    </w:p>
    <w:tbl>
      <w:tblPr>
        <w:tblStyle w:val="TableGrid"/>
        <w:tblW w:w="9214" w:type="dxa"/>
        <w:tblInd w:w="108" w:type="dxa"/>
        <w:tblLook w:val="04A0" w:firstRow="1" w:lastRow="0" w:firstColumn="1" w:lastColumn="0" w:noHBand="0" w:noVBand="1"/>
      </w:tblPr>
      <w:tblGrid>
        <w:gridCol w:w="1724"/>
        <w:gridCol w:w="5379"/>
        <w:gridCol w:w="2111"/>
      </w:tblGrid>
      <w:tr w:rsidR="00352770" w:rsidRPr="00C81FE8" w:rsidTr="007C0994">
        <w:tc>
          <w:tcPr>
            <w:tcW w:w="1724" w:type="dxa"/>
          </w:tcPr>
          <w:p w:rsidR="00352770" w:rsidRPr="00C81FE8" w:rsidRDefault="00352770"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5379" w:type="dxa"/>
          </w:tcPr>
          <w:p w:rsidR="00352770" w:rsidRPr="00C81FE8" w:rsidRDefault="00352770"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c>
          <w:tcPr>
            <w:tcW w:w="2111" w:type="dxa"/>
          </w:tcPr>
          <w:p w:rsidR="00352770" w:rsidRPr="00C81FE8" w:rsidRDefault="00352770" w:rsidP="007C0994">
            <w:pPr>
              <w:pStyle w:val="CommentText"/>
              <w:jc w:val="center"/>
              <w:rPr>
                <w:rFonts w:ascii="Calibri Light" w:hAnsi="Calibri Light" w:cstheme="majorBidi"/>
                <w:b/>
                <w:bCs/>
                <w:color w:val="FF0000"/>
                <w:lang w:val="en-US"/>
              </w:rPr>
            </w:pPr>
            <w:r w:rsidRPr="00C81FE8">
              <w:rPr>
                <w:rFonts w:ascii="Calibri Light" w:hAnsi="Calibri Light" w:cstheme="majorBidi"/>
                <w:b/>
                <w:bCs/>
                <w:color w:val="FF0000"/>
                <w:lang w:val="en-US"/>
              </w:rPr>
              <w:t>Key indicators</w:t>
            </w:r>
          </w:p>
          <w:p w:rsidR="00352770" w:rsidRPr="00C81FE8" w:rsidRDefault="00352770" w:rsidP="007C0994">
            <w:pPr>
              <w:jc w:val="center"/>
              <w:rPr>
                <w:rFonts w:ascii="Calibri Light" w:hAnsi="Calibri Light" w:cstheme="majorBidi"/>
                <w:b/>
                <w:bCs/>
                <w:color w:val="FF0000"/>
                <w:szCs w:val="20"/>
              </w:rPr>
            </w:pPr>
          </w:p>
        </w:tc>
      </w:tr>
      <w:tr w:rsidR="00352770" w:rsidRPr="0094448E" w:rsidTr="007C0994">
        <w:trPr>
          <w:trHeight w:val="1319"/>
        </w:trPr>
        <w:tc>
          <w:tcPr>
            <w:tcW w:w="1724" w:type="dxa"/>
          </w:tcPr>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rsidR="00352770" w:rsidRPr="0094448E" w:rsidRDefault="00352770" w:rsidP="007C0994">
            <w:pPr>
              <w:rPr>
                <w:rFonts w:ascii="Calibri Light" w:hAnsi="Calibri Light" w:cstheme="majorBidi"/>
                <w:b/>
                <w:szCs w:val="20"/>
                <w:lang w:val="en-US"/>
              </w:rPr>
            </w:pPr>
          </w:p>
        </w:tc>
        <w:tc>
          <w:tcPr>
            <w:tcW w:w="5379"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 xml:space="preserve">Drawn from summation of contents below. Bias toward showcasing headline figures, key successes and remaining gaps. </w:t>
            </w:r>
          </w:p>
          <w:p w:rsidR="00352770" w:rsidRPr="0094448E" w:rsidRDefault="00352770" w:rsidP="00352770">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p w:rsidR="00352770" w:rsidRDefault="00352770" w:rsidP="00352770">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key figures draw on contents from other chapters and are easy to update and display as a sort of dashboard upfront. </w:t>
            </w:r>
          </w:p>
          <w:p w:rsidR="00E211B8" w:rsidRPr="0094448E" w:rsidRDefault="00E211B8" w:rsidP="00352770">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10 indicators/10 gaps to track</w:t>
            </w:r>
          </w:p>
        </w:tc>
        <w:tc>
          <w:tcPr>
            <w:tcW w:w="2111"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Regional dimensions</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Country dimensions</w:t>
            </w:r>
          </w:p>
          <w:p w:rsidR="00352770" w:rsidRPr="0094448E" w:rsidRDefault="00352770" w:rsidP="007C0994">
            <w:pPr>
              <w:rPr>
                <w:rFonts w:ascii="Calibri Light" w:hAnsi="Calibri Light" w:cstheme="majorBidi"/>
                <w:szCs w:val="20"/>
                <w:lang w:val="en-US"/>
              </w:rPr>
            </w:pPr>
          </w:p>
        </w:tc>
      </w:tr>
      <w:tr w:rsidR="00352770" w:rsidRPr="0094448E" w:rsidTr="007C0994">
        <w:trPr>
          <w:trHeight w:val="866"/>
        </w:trPr>
        <w:tc>
          <w:tcPr>
            <w:tcW w:w="1724" w:type="dxa"/>
          </w:tcPr>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5379"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c>
          <w:tcPr>
            <w:tcW w:w="2111" w:type="dxa"/>
          </w:tcPr>
          <w:p w:rsidR="00352770" w:rsidRPr="0094448E" w:rsidRDefault="00352770" w:rsidP="007C0994">
            <w:pPr>
              <w:rPr>
                <w:rFonts w:ascii="Calibri Light" w:hAnsi="Calibri Light" w:cstheme="majorBidi"/>
                <w:szCs w:val="20"/>
                <w:lang w:val="en-US"/>
              </w:rPr>
            </w:pPr>
          </w:p>
        </w:tc>
      </w:tr>
      <w:tr w:rsidR="00352770" w:rsidRPr="0094448E" w:rsidTr="007C0994">
        <w:tc>
          <w:tcPr>
            <w:tcW w:w="1724" w:type="dxa"/>
          </w:tcPr>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rsidR="00352770"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rsidR="00501C87" w:rsidRPr="0094448E" w:rsidRDefault="00501C87" w:rsidP="007C0994">
            <w:pPr>
              <w:rPr>
                <w:rFonts w:ascii="Calibri Light" w:hAnsi="Calibri Light" w:cstheme="majorBidi"/>
                <w:b/>
                <w:szCs w:val="20"/>
                <w:lang w:val="en-US"/>
              </w:rPr>
            </w:pPr>
          </w:p>
          <w:p w:rsidR="00352770" w:rsidRPr="0094448E" w:rsidRDefault="00501C87" w:rsidP="007C0994">
            <w:pPr>
              <w:rPr>
                <w:rFonts w:ascii="Calibri Light" w:hAnsi="Calibri Light" w:cstheme="majorBidi"/>
                <w:bCs/>
                <w:szCs w:val="20"/>
                <w:lang w:val="en-US"/>
              </w:rPr>
            </w:pPr>
            <w:r>
              <w:rPr>
                <w:rFonts w:ascii="Calibri Light" w:hAnsi="Calibri Light" w:cstheme="majorBidi"/>
                <w:bCs/>
                <w:szCs w:val="20"/>
                <w:lang w:val="en-US"/>
              </w:rPr>
              <w:t xml:space="preserve">(review needed by Met expert Team) </w:t>
            </w:r>
          </w:p>
        </w:tc>
        <w:tc>
          <w:tcPr>
            <w:tcW w:w="5379" w:type="dxa"/>
          </w:tcPr>
          <w:p w:rsidR="00352770" w:rsidRPr="0094448E"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rsidR="00352770" w:rsidRPr="00EB74AF"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EB74AF">
              <w:rPr>
                <w:rFonts w:ascii="Calibri Light" w:hAnsi="Calibri Light" w:cstheme="majorBidi"/>
                <w:b/>
                <w:bCs/>
                <w:i/>
                <w:iCs/>
                <w:szCs w:val="20"/>
                <w:lang w:val="en-US"/>
              </w:rPr>
              <w:t xml:space="preserve">How are dangerous heat conditions are 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rsidR="00352770" w:rsidRPr="0094448E" w:rsidRDefault="00352770" w:rsidP="00352770">
            <w:pPr>
              <w:pStyle w:val="ListParagraph"/>
              <w:numPr>
                <w:ilvl w:val="0"/>
                <w:numId w:val="35"/>
              </w:numPr>
              <w:rPr>
                <w:rFonts w:ascii="Calibri Light" w:hAnsi="Calibri Light" w:cstheme="majorBidi"/>
                <w:szCs w:val="20"/>
                <w:lang w:val="en-US"/>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rsidR="00883855" w:rsidRPr="00883855" w:rsidRDefault="00883855" w:rsidP="00883855">
            <w:pPr>
              <w:pStyle w:val="ListParagraph"/>
              <w:numPr>
                <w:ilvl w:val="0"/>
                <w:numId w:val="35"/>
              </w:numPr>
              <w:rPr>
                <w:rFonts w:ascii="Calibri Light" w:hAnsi="Calibri Light" w:cstheme="majorBidi"/>
                <w:szCs w:val="20"/>
                <w:lang w:val="en-US"/>
              </w:rPr>
            </w:pPr>
            <w:r>
              <w:rPr>
                <w:rFonts w:ascii="Calibri Light" w:hAnsi="Calibri Light" w:cstheme="majorBidi"/>
                <w:b/>
                <w:bCs/>
                <w:szCs w:val="20"/>
                <w:lang w:val="en-US"/>
              </w:rPr>
              <w:t>Innovations and Experience</w:t>
            </w:r>
            <w:r w:rsidR="00352770"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00352770" w:rsidRPr="0094448E">
              <w:rPr>
                <w:rFonts w:ascii="Calibri Light" w:hAnsi="Calibri Light" w:cstheme="majorBidi"/>
                <w:szCs w:val="20"/>
                <w:lang w:val="en-US"/>
              </w:rPr>
              <w:t>ase Study of member experience  predicting hazardous conditions/creating warnings</w:t>
            </w:r>
          </w:p>
        </w:tc>
        <w:tc>
          <w:tcPr>
            <w:tcW w:w="2111" w:type="dxa"/>
          </w:tcPr>
          <w:p w:rsidR="00883855" w:rsidRDefault="00883855" w:rsidP="007C0994">
            <w:pPr>
              <w:rPr>
                <w:rFonts w:ascii="Calibri Light" w:hAnsi="Calibri Light" w:cstheme="majorBidi"/>
                <w:szCs w:val="20"/>
                <w:lang w:val="en-US"/>
              </w:rPr>
            </w:pPr>
            <w:r>
              <w:rPr>
                <w:rFonts w:ascii="Calibri Light" w:hAnsi="Calibri Light" w:cstheme="majorBidi"/>
                <w:b/>
                <w:bCs/>
                <w:szCs w:val="20"/>
                <w:lang w:val="en-US"/>
              </w:rPr>
              <w:t>Dashboard: Key figures and indicators</w:t>
            </w:r>
            <w:r w:rsidRPr="0094448E">
              <w:rPr>
                <w:rFonts w:ascii="Calibri Light" w:hAnsi="Calibri Light" w:cstheme="majorBidi"/>
                <w:szCs w:val="20"/>
                <w:lang w:val="en-US"/>
              </w:rPr>
              <w:t xml:space="preserve"> </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r>
      <w:tr w:rsidR="00352770" w:rsidRPr="0094448E" w:rsidTr="007C0994">
        <w:trPr>
          <w:trHeight w:val="1408"/>
        </w:trPr>
        <w:tc>
          <w:tcPr>
            <w:tcW w:w="1724" w:type="dxa"/>
          </w:tcPr>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rsidR="00352770" w:rsidRDefault="00352770" w:rsidP="007C0994">
            <w:pPr>
              <w:rPr>
                <w:rFonts w:ascii="Calibri Light" w:hAnsi="Calibri Light" w:cstheme="majorBidi"/>
                <w:b/>
                <w:szCs w:val="20"/>
                <w:lang w:val="en-US"/>
              </w:rPr>
            </w:pPr>
          </w:p>
          <w:p w:rsidR="00501C87" w:rsidRPr="0094448E" w:rsidRDefault="00501C87" w:rsidP="00501C87">
            <w:pPr>
              <w:rPr>
                <w:rFonts w:ascii="Calibri Light" w:hAnsi="Calibri Light" w:cstheme="majorBidi"/>
                <w:b/>
                <w:szCs w:val="20"/>
                <w:lang w:val="en-US"/>
              </w:rPr>
            </w:pPr>
            <w:r>
              <w:rPr>
                <w:rFonts w:ascii="Calibri Light" w:hAnsi="Calibri Light" w:cstheme="majorBidi"/>
                <w:bCs/>
                <w:szCs w:val="20"/>
                <w:lang w:val="en-US"/>
              </w:rPr>
              <w:t xml:space="preserve">(review needed by </w:t>
            </w:r>
            <w:r>
              <w:rPr>
                <w:rFonts w:ascii="Calibri Light" w:hAnsi="Calibri Light" w:cstheme="majorBidi"/>
                <w:bCs/>
                <w:szCs w:val="20"/>
                <w:lang w:val="en-US"/>
              </w:rPr>
              <w:t>mixed team</w:t>
            </w:r>
            <w:r>
              <w:rPr>
                <w:rFonts w:ascii="Calibri Light" w:hAnsi="Calibri Light" w:cstheme="majorBidi"/>
                <w:bCs/>
                <w:szCs w:val="20"/>
                <w:lang w:val="en-US"/>
              </w:rPr>
              <w:t>)</w:t>
            </w:r>
          </w:p>
        </w:tc>
        <w:tc>
          <w:tcPr>
            <w:tcW w:w="5379" w:type="dxa"/>
          </w:tcPr>
          <w:p w:rsidR="00352770" w:rsidRPr="00EB74AF" w:rsidRDefault="00352770" w:rsidP="00352770">
            <w:pPr>
              <w:pStyle w:val="ListParagraph"/>
              <w:numPr>
                <w:ilvl w:val="0"/>
                <w:numId w:val="27"/>
              </w:numPr>
              <w:rPr>
                <w:rFonts w:ascii="Calibri Light" w:hAnsi="Calibri Light" w:cstheme="majorBidi"/>
                <w:i/>
                <w:iCs/>
                <w:szCs w:val="20"/>
                <w:lang w:val="en-US"/>
              </w:rPr>
            </w:pPr>
            <w:r w:rsidRPr="00EB74AF">
              <w:rPr>
                <w:rFonts w:ascii="Calibri Light" w:hAnsi="Calibri Light" w:cstheme="majorBidi"/>
                <w:b/>
                <w:bCs/>
                <w:szCs w:val="20"/>
                <w:lang w:val="en-US"/>
              </w:rPr>
              <w:t>Status: Who is exposed to increasing temperatures and EHE</w:t>
            </w:r>
            <w:r w:rsidRPr="00EB74AF">
              <w:rPr>
                <w:rFonts w:ascii="Calibri Light" w:hAnsi="Calibri Light" w:cstheme="majorBidi"/>
                <w:b/>
                <w:bCs/>
                <w:i/>
                <w:iCs/>
                <w:szCs w:val="20"/>
                <w:lang w:val="en-US"/>
              </w:rPr>
              <w:t xml:space="preserve">? </w:t>
            </w:r>
          </w:p>
          <w:p w:rsidR="00352770" w:rsidRPr="0094448E" w:rsidRDefault="00352770"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rsidR="00352770" w:rsidRPr="0094448E" w:rsidRDefault="00352770"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rsidR="00352770" w:rsidRPr="0094448E" w:rsidRDefault="00352770"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rsidR="00352770" w:rsidRPr="0094448E" w:rsidRDefault="00352770" w:rsidP="00352770">
            <w:pPr>
              <w:pStyle w:val="ListParagraph"/>
              <w:numPr>
                <w:ilvl w:val="0"/>
                <w:numId w:val="30"/>
              </w:numPr>
              <w:rPr>
                <w:rFonts w:ascii="Calibri Light" w:hAnsi="Calibri Light" w:cstheme="majorBidi"/>
                <w:i/>
                <w:iCs/>
                <w:szCs w:val="20"/>
                <w:lang w:val="en-US"/>
              </w:rPr>
            </w:pPr>
            <w:r w:rsidRPr="0094448E">
              <w:rPr>
                <w:rFonts w:ascii="Calibri Light" w:hAnsi="Calibri Light" w:cstheme="majorBidi"/>
                <w:b/>
                <w:bCs/>
                <w:szCs w:val="20"/>
                <w:lang w:val="en-US"/>
              </w:rPr>
              <w:t xml:space="preserve">Analysis: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exposures to heat.  (source: new publications of previous 2yr).</w:t>
            </w:r>
          </w:p>
          <w:p w:rsidR="00352770" w:rsidRPr="0094448E" w:rsidRDefault="00352770" w:rsidP="00352770">
            <w:pPr>
              <w:pStyle w:val="ListParagraph"/>
              <w:numPr>
                <w:ilvl w:val="0"/>
                <w:numId w:val="30"/>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(source: members)</w:t>
            </w:r>
          </w:p>
          <w:p w:rsidR="00883855" w:rsidRDefault="00883855" w:rsidP="00883855">
            <w:pPr>
              <w:pStyle w:val="ListParagraph"/>
              <w:numPr>
                <w:ilvl w:val="0"/>
                <w:numId w:val="30"/>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00352770"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00352770" w:rsidRPr="0094448E">
              <w:rPr>
                <w:rFonts w:ascii="Calibri Light" w:hAnsi="Calibri Light" w:cstheme="majorBidi"/>
                <w:szCs w:val="20"/>
                <w:lang w:val="en-US"/>
              </w:rPr>
              <w:t>ase Study of member experience characterizing local exposure. (source: members)</w:t>
            </w:r>
          </w:p>
          <w:p w:rsidR="00501C87" w:rsidRPr="00883855" w:rsidRDefault="00501C87" w:rsidP="00501C87">
            <w:pPr>
              <w:pStyle w:val="ListParagraph"/>
              <w:rPr>
                <w:rFonts w:ascii="Calibri Light" w:hAnsi="Calibri Light" w:cstheme="majorBidi"/>
                <w:szCs w:val="20"/>
                <w:lang w:val="en-US"/>
              </w:rPr>
            </w:pPr>
          </w:p>
        </w:tc>
        <w:tc>
          <w:tcPr>
            <w:tcW w:w="2111" w:type="dxa"/>
          </w:tcPr>
          <w:p w:rsidR="00352770" w:rsidRPr="0094448E" w:rsidRDefault="00883855" w:rsidP="007C0994">
            <w:pPr>
              <w:rPr>
                <w:rFonts w:ascii="Calibri Light" w:hAnsi="Calibri Light" w:cstheme="majorBidi"/>
                <w:i/>
                <w:iCs/>
                <w:sz w:val="16"/>
                <w:szCs w:val="16"/>
                <w:lang w:val="en-US"/>
              </w:rPr>
            </w:pPr>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w:t>
            </w:r>
            <w:r w:rsidR="00352770" w:rsidRPr="0094448E">
              <w:rPr>
                <w:rFonts w:ascii="Calibri Light" w:hAnsi="Calibri Light" w:cstheme="majorBidi"/>
                <w:i/>
                <w:iCs/>
                <w:szCs w:val="20"/>
                <w:lang w:val="en-US"/>
              </w:rPr>
              <w:t>Need to decide on specific parameters:</w:t>
            </w:r>
          </w:p>
          <w:p w:rsidR="00352770" w:rsidRPr="0094448E" w:rsidRDefault="00352770" w:rsidP="00352770">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rsidR="00352770" w:rsidRPr="0094448E" w:rsidRDefault="00352770" w:rsidP="00352770">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exposure to annual mean temperature change (positioning extremes in the trend)</w:t>
            </w:r>
          </w:p>
          <w:p w:rsidR="00352770" w:rsidRPr="0094448E" w:rsidRDefault="00352770" w:rsidP="00352770">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exposure to heatwaves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rsidR="00352770" w:rsidRPr="0094448E" w:rsidRDefault="00352770" w:rsidP="00352770">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rsidR="00352770" w:rsidRPr="0094448E" w:rsidRDefault="00352770" w:rsidP="007C0994">
            <w:pPr>
              <w:rPr>
                <w:rFonts w:ascii="Calibri Light" w:hAnsi="Calibri Light" w:cstheme="majorBidi"/>
                <w:i/>
                <w:iCs/>
                <w:szCs w:val="20"/>
                <w:lang w:val="en-US"/>
              </w:rPr>
            </w:pPr>
            <w:r w:rsidRPr="0094448E">
              <w:rPr>
                <w:rFonts w:ascii="Calibri Light" w:hAnsi="Calibri Light" w:cstheme="majorBidi"/>
                <w:i/>
                <w:iCs/>
                <w:szCs w:val="20"/>
                <w:lang w:val="en-US"/>
              </w:rPr>
              <w:t>Alignment with Lancet Indicators</w:t>
            </w:r>
          </w:p>
        </w:tc>
      </w:tr>
      <w:tr w:rsidR="00352770" w:rsidRPr="0094448E" w:rsidTr="007C0994">
        <w:tc>
          <w:tcPr>
            <w:tcW w:w="1724"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b/>
                <w:szCs w:val="20"/>
                <w:lang w:val="en-US"/>
              </w:rPr>
              <w:lastRenderedPageBreak/>
              <w:t xml:space="preserve">Chapter 3 - Human vulnerability </w:t>
            </w:r>
          </w:p>
          <w:p w:rsidR="00352770" w:rsidRDefault="00352770" w:rsidP="007C0994">
            <w:pPr>
              <w:rPr>
                <w:rFonts w:ascii="Calibri Light" w:hAnsi="Calibri Light" w:cstheme="majorBidi"/>
                <w:szCs w:val="20"/>
                <w:lang w:val="en-US"/>
              </w:rPr>
            </w:pPr>
          </w:p>
          <w:p w:rsidR="00501C87" w:rsidRPr="0094448E" w:rsidRDefault="00501C87" w:rsidP="00501C87">
            <w:pPr>
              <w:rPr>
                <w:rFonts w:ascii="Calibri Light" w:hAnsi="Calibri Light" w:cstheme="majorBidi"/>
                <w:szCs w:val="20"/>
                <w:lang w:val="en-US"/>
              </w:rPr>
            </w:pPr>
            <w:r>
              <w:rPr>
                <w:rFonts w:ascii="Calibri Light" w:hAnsi="Calibri Light" w:cstheme="majorBidi"/>
                <w:bCs/>
                <w:szCs w:val="20"/>
                <w:lang w:val="en-US"/>
              </w:rPr>
              <w:t xml:space="preserve">(review needed by </w:t>
            </w:r>
            <w:r>
              <w:rPr>
                <w:rFonts w:ascii="Calibri Light" w:hAnsi="Calibri Light" w:cstheme="majorBidi"/>
                <w:bCs/>
                <w:szCs w:val="20"/>
                <w:lang w:val="en-US"/>
              </w:rPr>
              <w:t xml:space="preserve">public health </w:t>
            </w:r>
            <w:r>
              <w:rPr>
                <w:rFonts w:ascii="Calibri Light" w:hAnsi="Calibri Light" w:cstheme="majorBidi"/>
                <w:bCs/>
                <w:szCs w:val="20"/>
                <w:lang w:val="en-US"/>
              </w:rPr>
              <w:t>expert Team)</w:t>
            </w:r>
          </w:p>
        </w:tc>
        <w:tc>
          <w:tcPr>
            <w:tcW w:w="5379" w:type="dxa"/>
          </w:tcPr>
          <w:p w:rsidR="00352770" w:rsidRPr="0094448E" w:rsidRDefault="00352770"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rsidR="00352770" w:rsidRPr="0094448E" w:rsidRDefault="00352770"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rsidR="00352770" w:rsidRPr="0094448E" w:rsidRDefault="00352770"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rsidR="00352770" w:rsidRPr="0094448E" w:rsidRDefault="00883855"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00352770" w:rsidRPr="0094448E">
              <w:rPr>
                <w:rFonts w:ascii="Calibri Light" w:hAnsi="Calibri Light" w:cstheme="majorBidi"/>
                <w:b/>
                <w:bCs/>
                <w:szCs w:val="20"/>
                <w:lang w:val="en-US"/>
              </w:rPr>
              <w:t>:</w:t>
            </w:r>
            <w:r w:rsidR="00352770"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00352770" w:rsidRPr="0094448E">
              <w:rPr>
                <w:rFonts w:ascii="Calibri Light" w:hAnsi="Calibri Light" w:cstheme="majorBidi"/>
                <w:szCs w:val="20"/>
                <w:lang w:val="en-US"/>
              </w:rPr>
              <w:t>ase Study of member experience characterizing/studying vulnerability</w:t>
            </w:r>
          </w:p>
        </w:tc>
        <w:tc>
          <w:tcPr>
            <w:tcW w:w="2111" w:type="dxa"/>
          </w:tcPr>
          <w:p w:rsidR="00E211B8" w:rsidRDefault="00E211B8" w:rsidP="007C0994">
            <w:pPr>
              <w:rPr>
                <w:rFonts w:ascii="Calibri Light" w:hAnsi="Calibri Light" w:cstheme="majorBidi"/>
                <w:i/>
                <w:iCs/>
                <w:szCs w:val="20"/>
                <w:lang w:val="en-US"/>
              </w:rPr>
            </w:pPr>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Key Indicators Regional dimensions</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Country dimensions</w:t>
            </w:r>
          </w:p>
          <w:p w:rsidR="00352770" w:rsidRPr="0094448E" w:rsidRDefault="00352770" w:rsidP="007C0994">
            <w:pPr>
              <w:rPr>
                <w:rFonts w:ascii="Calibri Light" w:hAnsi="Calibri Light" w:cstheme="majorBidi"/>
                <w:szCs w:val="20"/>
                <w:lang w:val="en-US"/>
              </w:rPr>
            </w:pPr>
          </w:p>
        </w:tc>
      </w:tr>
      <w:tr w:rsidR="00352770" w:rsidRPr="0094448E" w:rsidTr="00352770">
        <w:trPr>
          <w:trHeight w:val="4641"/>
        </w:trPr>
        <w:tc>
          <w:tcPr>
            <w:tcW w:w="1724" w:type="dxa"/>
          </w:tcPr>
          <w:p w:rsidR="00352770" w:rsidRPr="0094448E" w:rsidRDefault="00352770" w:rsidP="007C0994">
            <w:pPr>
              <w:rPr>
                <w:rFonts w:ascii="Calibri Light" w:hAnsi="Calibri Light" w:cstheme="majorBidi"/>
                <w:b/>
                <w:szCs w:val="20"/>
                <w:lang w:val="en-US"/>
              </w:rPr>
            </w:pPr>
            <w:r w:rsidRPr="0094448E">
              <w:rPr>
                <w:rFonts w:ascii="Calibri Light" w:hAnsi="Calibri Light" w:cstheme="majorBidi"/>
                <w:b/>
                <w:szCs w:val="20"/>
                <w:lang w:val="en-US"/>
              </w:rPr>
              <w:t>Chapter 4 –Human Health Impacts</w:t>
            </w:r>
            <w:r w:rsidRPr="0094448E">
              <w:rPr>
                <w:rFonts w:ascii="Calibri Light" w:hAnsi="Calibri Light" w:cstheme="majorBidi"/>
                <w:szCs w:val="20"/>
                <w:lang w:val="en-US"/>
              </w:rPr>
              <w:t xml:space="preserve"> </w:t>
            </w:r>
          </w:p>
          <w:p w:rsidR="00352770" w:rsidRDefault="00352770" w:rsidP="007C0994">
            <w:pPr>
              <w:rPr>
                <w:rFonts w:ascii="Calibri Light" w:hAnsi="Calibri Light" w:cstheme="majorBidi"/>
                <w:bCs/>
                <w:i/>
                <w:iCs/>
                <w:szCs w:val="20"/>
                <w:lang w:val="en-US"/>
              </w:rPr>
            </w:pPr>
          </w:p>
          <w:p w:rsidR="00501C87" w:rsidRPr="0094448E" w:rsidRDefault="00501C87" w:rsidP="007C0994">
            <w:pPr>
              <w:rPr>
                <w:rFonts w:ascii="Calibri Light" w:hAnsi="Calibri Light" w:cstheme="majorBidi"/>
                <w:bCs/>
                <w:i/>
                <w:iCs/>
                <w:szCs w:val="20"/>
                <w:lang w:val="en-US"/>
              </w:rPr>
            </w:pPr>
            <w:r>
              <w:rPr>
                <w:rFonts w:ascii="Calibri Light" w:hAnsi="Calibri Light" w:cstheme="majorBidi"/>
                <w:bCs/>
                <w:szCs w:val="20"/>
                <w:lang w:val="en-US"/>
              </w:rPr>
              <w:t>(review needed by public health expert Team)</w:t>
            </w:r>
          </w:p>
        </w:tc>
        <w:tc>
          <w:tcPr>
            <w:tcW w:w="5379" w:type="dxa"/>
          </w:tcPr>
          <w:p w:rsidR="00352770" w:rsidRPr="0094448E" w:rsidRDefault="00352770"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rsidR="00352770" w:rsidRPr="0094448E" w:rsidRDefault="00352770"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rsidR="00352770" w:rsidRPr="0094448E" w:rsidRDefault="00352770"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rsidR="00352770" w:rsidRPr="0094448E" w:rsidRDefault="00352770"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rsidR="00352770" w:rsidRPr="0094448E" w:rsidRDefault="00352770"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rsidR="00352770" w:rsidRPr="0094448E" w:rsidRDefault="00883855"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00352770"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sidR="00352770" w:rsidRPr="0094448E">
              <w:rPr>
                <w:rFonts w:ascii="Calibri Light" w:hAnsi="Calibri Light" w:cstheme="majorBidi"/>
                <w:szCs w:val="20"/>
                <w:lang w:val="en-US"/>
              </w:rPr>
              <w:t>Case Study snapshot characterizing or forecasting impacts</w:t>
            </w:r>
            <w:r>
              <w:rPr>
                <w:rFonts w:ascii="Calibri Light" w:hAnsi="Calibri Light" w:cstheme="majorBidi"/>
                <w:szCs w:val="20"/>
                <w:lang w:val="en-US"/>
              </w:rPr>
              <w:t>, health surveillance</w:t>
            </w:r>
            <w:r w:rsidR="00352770" w:rsidRPr="0094448E">
              <w:rPr>
                <w:rFonts w:ascii="Calibri Light" w:hAnsi="Calibri Light" w:cstheme="majorBidi"/>
                <w:szCs w:val="20"/>
                <w:lang w:val="en-US"/>
              </w:rPr>
              <w:t>.(source: members)</w:t>
            </w:r>
          </w:p>
        </w:tc>
        <w:tc>
          <w:tcPr>
            <w:tcW w:w="2111" w:type="dxa"/>
          </w:tcPr>
          <w:p w:rsidR="00883855" w:rsidRDefault="00352770" w:rsidP="007C0994">
            <w:pPr>
              <w:rPr>
                <w:rFonts w:ascii="Calibri Light" w:hAnsi="Calibri Light" w:cstheme="majorBidi"/>
                <w:i/>
                <w:iCs/>
                <w:szCs w:val="20"/>
                <w:lang w:val="en-US"/>
              </w:rPr>
            </w:pPr>
            <w:r w:rsidRPr="0094448E">
              <w:rPr>
                <w:rFonts w:ascii="Calibri Light" w:hAnsi="Calibri Light" w:cstheme="majorBidi"/>
                <w:szCs w:val="20"/>
                <w:lang w:val="en-US"/>
              </w:rPr>
              <w:t xml:space="preserve"> </w:t>
            </w:r>
            <w:r w:rsidR="00883855">
              <w:rPr>
                <w:rFonts w:ascii="Calibri Light" w:hAnsi="Calibri Light" w:cstheme="majorBidi"/>
                <w:b/>
                <w:bCs/>
                <w:szCs w:val="20"/>
                <w:lang w:val="en-US"/>
              </w:rPr>
              <w:t>Dashboard: Key figures and indicators</w:t>
            </w:r>
            <w:r w:rsidR="00883855" w:rsidRPr="0094448E">
              <w:rPr>
                <w:rFonts w:ascii="Calibri Light" w:hAnsi="Calibri Light" w:cstheme="majorBidi"/>
                <w:i/>
                <w:iCs/>
                <w:szCs w:val="20"/>
                <w:lang w:val="en-US"/>
              </w:rPr>
              <w:t xml:space="preserve"> </w:t>
            </w:r>
          </w:p>
          <w:p w:rsidR="00883855" w:rsidRDefault="00883855" w:rsidP="007C0994">
            <w:pPr>
              <w:rPr>
                <w:rFonts w:ascii="Calibri Light" w:hAnsi="Calibri Light" w:cstheme="majorBidi"/>
                <w:i/>
                <w:iCs/>
                <w:szCs w:val="20"/>
                <w:lang w:val="en-US"/>
              </w:rPr>
            </w:pP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(identify key sources to build on e.g. emdat.be)</w:t>
            </w:r>
          </w:p>
        </w:tc>
      </w:tr>
      <w:tr w:rsidR="00352770" w:rsidRPr="0094448E" w:rsidTr="00883855">
        <w:trPr>
          <w:trHeight w:val="4975"/>
        </w:trPr>
        <w:tc>
          <w:tcPr>
            <w:tcW w:w="1724" w:type="dxa"/>
          </w:tcPr>
          <w:p w:rsidR="00352770" w:rsidRDefault="00352770" w:rsidP="007C0994">
            <w:pPr>
              <w:rPr>
                <w:rFonts w:ascii="Calibri Light" w:hAnsi="Calibri Light" w:cstheme="majorBidi"/>
                <w:b/>
                <w:szCs w:val="20"/>
                <w:lang w:val="en-US"/>
              </w:rPr>
            </w:pPr>
            <w:r>
              <w:rPr>
                <w:rFonts w:ascii="Calibri Light" w:hAnsi="Calibri Light" w:cstheme="majorBidi"/>
                <w:b/>
                <w:szCs w:val="20"/>
                <w:lang w:val="en-US"/>
              </w:rPr>
              <w:lastRenderedPageBreak/>
              <w:t>Chapter 5 – Heat Health Warning Systems (HHWSs)</w:t>
            </w:r>
          </w:p>
          <w:p w:rsidR="00501C87" w:rsidRDefault="00501C87" w:rsidP="007C0994">
            <w:pPr>
              <w:rPr>
                <w:rFonts w:ascii="Calibri Light" w:hAnsi="Calibri Light" w:cstheme="majorBidi"/>
                <w:b/>
                <w:szCs w:val="20"/>
                <w:lang w:val="en-US"/>
              </w:rPr>
            </w:pPr>
          </w:p>
          <w:p w:rsidR="00501C87" w:rsidRPr="0094448E" w:rsidRDefault="00501C87" w:rsidP="00501C87">
            <w:pPr>
              <w:rPr>
                <w:rFonts w:ascii="Calibri Light" w:hAnsi="Calibri Light" w:cstheme="majorBidi"/>
                <w:b/>
                <w:szCs w:val="20"/>
                <w:lang w:val="en-US"/>
              </w:rPr>
            </w:pPr>
            <w:r>
              <w:rPr>
                <w:rFonts w:ascii="Calibri Light" w:hAnsi="Calibri Light" w:cstheme="majorBidi"/>
                <w:bCs/>
                <w:szCs w:val="20"/>
                <w:lang w:val="en-US"/>
              </w:rPr>
              <w:t xml:space="preserve">(review needed by </w:t>
            </w:r>
            <w:r>
              <w:rPr>
                <w:rFonts w:ascii="Calibri Light" w:hAnsi="Calibri Light" w:cstheme="majorBidi"/>
                <w:bCs/>
                <w:szCs w:val="20"/>
                <w:lang w:val="en-US"/>
              </w:rPr>
              <w:t>mixed team</w:t>
            </w:r>
            <w:r>
              <w:rPr>
                <w:rFonts w:ascii="Calibri Light" w:hAnsi="Calibri Light" w:cstheme="majorBidi"/>
                <w:bCs/>
                <w:szCs w:val="20"/>
                <w:lang w:val="en-US"/>
              </w:rPr>
              <w:t>)</w:t>
            </w:r>
          </w:p>
        </w:tc>
        <w:tc>
          <w:tcPr>
            <w:tcW w:w="5379" w:type="dxa"/>
          </w:tcPr>
          <w:p w:rsidR="00352770" w:rsidRPr="0094448E" w:rsidRDefault="00352770"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rsidR="00352770" w:rsidRPr="0094448E" w:rsidRDefault="00352770"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rsidR="00352770" w:rsidRPr="00324BA6"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rsidR="00352770" w:rsidRPr="00324BA6"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rsidR="00352770" w:rsidRPr="0094448E" w:rsidRDefault="00352770"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rsidR="00352770" w:rsidRPr="0066389B" w:rsidRDefault="00352770"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rsidR="00352770" w:rsidRPr="0066389B" w:rsidRDefault="00352770"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rsidR="00352770" w:rsidRPr="00883855" w:rsidRDefault="00883855"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00352770"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00352770" w:rsidRPr="0066389B">
              <w:rPr>
                <w:rFonts w:ascii="Calibri Light" w:hAnsi="Calibri Light" w:cstheme="majorBidi"/>
                <w:szCs w:val="20"/>
                <w:lang w:val="en-US"/>
              </w:rPr>
              <w:t xml:space="preserve">ase Study snapshot characterizing </w:t>
            </w:r>
            <w:r w:rsidR="00352770">
              <w:rPr>
                <w:rFonts w:ascii="Calibri Light" w:hAnsi="Calibri Light" w:cstheme="majorBidi"/>
                <w:szCs w:val="20"/>
                <w:lang w:val="en-US"/>
              </w:rPr>
              <w:t xml:space="preserve">effective/new HHWS </w:t>
            </w:r>
            <w:r w:rsidR="00352770" w:rsidRPr="0066389B">
              <w:rPr>
                <w:rFonts w:ascii="Calibri Light" w:hAnsi="Calibri Light" w:cstheme="majorBidi"/>
                <w:szCs w:val="20"/>
                <w:lang w:val="en-US"/>
              </w:rPr>
              <w:t>(source: members)</w:t>
            </w:r>
          </w:p>
        </w:tc>
        <w:tc>
          <w:tcPr>
            <w:tcW w:w="2111" w:type="dxa"/>
          </w:tcPr>
          <w:p w:rsidR="00352770" w:rsidRPr="0094448E" w:rsidRDefault="00352770" w:rsidP="007C0994">
            <w:pPr>
              <w:rPr>
                <w:rFonts w:ascii="Calibri Light" w:hAnsi="Calibri Light" w:cstheme="majorBidi"/>
                <w:szCs w:val="20"/>
                <w:lang w:val="en-US"/>
              </w:rPr>
            </w:pPr>
          </w:p>
        </w:tc>
      </w:tr>
      <w:tr w:rsidR="00352770" w:rsidRPr="0094448E" w:rsidTr="007C0994">
        <w:trPr>
          <w:trHeight w:val="860"/>
        </w:trPr>
        <w:tc>
          <w:tcPr>
            <w:tcW w:w="1724" w:type="dxa"/>
          </w:tcPr>
          <w:p w:rsidR="00883855" w:rsidRDefault="00352770"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rsidR="00352770" w:rsidRPr="0094448E" w:rsidRDefault="00352770"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rsidR="00352770" w:rsidRDefault="00352770" w:rsidP="007C0994">
            <w:pPr>
              <w:rPr>
                <w:rFonts w:ascii="Calibri Light" w:hAnsi="Calibri Light" w:cstheme="majorBidi"/>
                <w:szCs w:val="20"/>
                <w:lang w:val="en-US"/>
              </w:rPr>
            </w:pPr>
          </w:p>
          <w:p w:rsidR="00501C87" w:rsidRPr="0094448E" w:rsidRDefault="00501C87" w:rsidP="007C0994">
            <w:pPr>
              <w:rPr>
                <w:rFonts w:ascii="Calibri Light" w:hAnsi="Calibri Light" w:cstheme="majorBidi"/>
                <w:szCs w:val="20"/>
                <w:lang w:val="en-US"/>
              </w:rPr>
            </w:pPr>
            <w:r>
              <w:rPr>
                <w:rFonts w:ascii="Calibri Light" w:hAnsi="Calibri Light" w:cstheme="majorBidi"/>
                <w:bCs/>
                <w:szCs w:val="20"/>
                <w:lang w:val="en-US"/>
              </w:rPr>
              <w:t>(review needed by public health expert Team)</w:t>
            </w:r>
          </w:p>
        </w:tc>
        <w:tc>
          <w:tcPr>
            <w:tcW w:w="5379" w:type="dxa"/>
          </w:tcPr>
          <w:p w:rsidR="00352770" w:rsidRPr="0094448E" w:rsidRDefault="00352770"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rsidR="00352770" w:rsidRPr="0094448E" w:rsidRDefault="00E211B8"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00352770"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00352770" w:rsidRPr="0094448E">
              <w:rPr>
                <w:rFonts w:ascii="Calibri Light" w:hAnsi="Calibri Light" w:cstheme="majorBidi"/>
                <w:szCs w:val="20"/>
                <w:lang w:val="en-US"/>
              </w:rPr>
              <w:t xml:space="preserve"> (source: stocktaking)    </w:t>
            </w:r>
          </w:p>
          <w:p w:rsidR="00352770" w:rsidRPr="0094448E" w:rsidRDefault="00352770"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rsidR="00352770" w:rsidRPr="00E211B8" w:rsidRDefault="00352770"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rsidR="00E211B8" w:rsidRPr="0094448E" w:rsidRDefault="00E211B8" w:rsidP="00E211B8">
            <w:pPr>
              <w:pStyle w:val="ListParagraph"/>
              <w:rPr>
                <w:rFonts w:ascii="Calibri Light" w:hAnsi="Calibri Light" w:cstheme="majorBidi"/>
                <w:szCs w:val="20"/>
                <w:lang w:val="en-US"/>
              </w:rPr>
            </w:pPr>
          </w:p>
          <w:p w:rsidR="00352770" w:rsidRPr="00E211B8" w:rsidRDefault="00352770"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sidR="00E211B8">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sidR="00E211B8">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sidR="00E211B8">
              <w:rPr>
                <w:rFonts w:ascii="Calibri Light" w:hAnsi="Calibri Light" w:cstheme="majorBidi"/>
                <w:szCs w:val="20"/>
                <w:lang w:val="en-US"/>
              </w:rPr>
              <w:t xml:space="preserve"> Pointing to knowledge gaps. </w:t>
            </w:r>
          </w:p>
          <w:p w:rsidR="00352770" w:rsidRPr="0094448E" w:rsidRDefault="00E211B8"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00352770" w:rsidRPr="0094448E">
              <w:rPr>
                <w:rFonts w:ascii="Calibri Light" w:hAnsi="Calibri Light" w:cstheme="majorBidi"/>
                <w:szCs w:val="20"/>
                <w:lang w:val="en-US"/>
              </w:rPr>
              <w:t xml:space="preserve"> Case Study snapshot characterizing local action (source: members)</w:t>
            </w:r>
            <w:r w:rsidR="00883855" w:rsidRPr="0094448E">
              <w:rPr>
                <w:rFonts w:ascii="Calibri Light" w:hAnsi="Calibri Light" w:cstheme="majorBidi"/>
                <w:bCs/>
                <w:szCs w:val="20"/>
                <w:lang w:val="en-US"/>
              </w:rPr>
              <w:t xml:space="preserve"> Commentary on what is being reported as effective (or what is not)</w:t>
            </w:r>
            <w:r w:rsidR="00883855"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00883855"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00883855" w:rsidRPr="0094448E">
              <w:rPr>
                <w:rFonts w:ascii="Calibri Light" w:hAnsi="Calibri Light" w:cstheme="majorBidi"/>
                <w:szCs w:val="20"/>
                <w:lang w:val="en-US"/>
              </w:rPr>
              <w:t>(source: new publications + member inputs to database/forum)</w:t>
            </w:r>
          </w:p>
        </w:tc>
        <w:tc>
          <w:tcPr>
            <w:tcW w:w="2111" w:type="dxa"/>
          </w:tcPr>
          <w:p w:rsidR="00352770" w:rsidRPr="0094448E" w:rsidRDefault="00E211B8" w:rsidP="007C0994">
            <w:pPr>
              <w:rPr>
                <w:rFonts w:ascii="Calibri Light" w:hAnsi="Calibri Light" w:cstheme="majorBidi"/>
                <w:szCs w:val="20"/>
                <w:lang w:val="en-US"/>
              </w:rPr>
            </w:pPr>
            <w:r>
              <w:rPr>
                <w:rFonts w:ascii="Calibri Light" w:hAnsi="Calibri Light" w:cstheme="majorBidi"/>
                <w:b/>
                <w:bCs/>
                <w:szCs w:val="20"/>
                <w:lang w:val="en-US"/>
              </w:rPr>
              <w:t>Dashboard: Key figures and indicators</w:t>
            </w:r>
            <w:r w:rsidRPr="0094448E">
              <w:rPr>
                <w:rFonts w:ascii="Calibri Light" w:hAnsi="Calibri Light" w:cstheme="majorBidi"/>
                <w:i/>
                <w:iCs/>
                <w:szCs w:val="20"/>
                <w:lang w:val="en-US"/>
              </w:rPr>
              <w:t xml:space="preserve"> </w:t>
            </w:r>
            <w:r w:rsidR="00352770" w:rsidRPr="0094448E">
              <w:rPr>
                <w:rFonts w:ascii="Calibri Light" w:hAnsi="Calibri Light" w:cstheme="majorBidi"/>
                <w:szCs w:val="20"/>
                <w:lang w:val="en-US"/>
              </w:rPr>
              <w:t>Contributes to SDG Indicators</w:t>
            </w:r>
          </w:p>
        </w:tc>
      </w:tr>
      <w:tr w:rsidR="00352770" w:rsidRPr="0094448E" w:rsidTr="00883855">
        <w:trPr>
          <w:trHeight w:val="439"/>
        </w:trPr>
        <w:tc>
          <w:tcPr>
            <w:tcW w:w="1724" w:type="dxa"/>
          </w:tcPr>
          <w:p w:rsidR="00352770" w:rsidRPr="0094448E" w:rsidRDefault="00352770" w:rsidP="00883855">
            <w:pPr>
              <w:rPr>
                <w:rFonts w:ascii="Calibri Light" w:hAnsi="Calibri Light" w:cstheme="majorBidi"/>
                <w:b/>
                <w:bCs/>
                <w:szCs w:val="20"/>
                <w:lang w:val="en-US"/>
              </w:rPr>
            </w:pPr>
            <w:r>
              <w:rPr>
                <w:rFonts w:ascii="Calibri Light" w:hAnsi="Calibri Light" w:cstheme="majorBidi"/>
                <w:b/>
                <w:bCs/>
                <w:szCs w:val="20"/>
                <w:lang w:val="en-US"/>
              </w:rPr>
              <w:t xml:space="preserve">Chapter </w:t>
            </w:r>
            <w:r w:rsidR="00883855">
              <w:rPr>
                <w:rFonts w:ascii="Calibri Light" w:hAnsi="Calibri Light" w:cstheme="majorBidi"/>
                <w:b/>
                <w:bCs/>
                <w:szCs w:val="20"/>
                <w:lang w:val="en-US"/>
              </w:rPr>
              <w:t>7</w:t>
            </w:r>
            <w:r w:rsidRPr="0094448E">
              <w:rPr>
                <w:rFonts w:ascii="Calibri Light" w:hAnsi="Calibri Light" w:cstheme="majorBidi"/>
                <w:b/>
                <w:bCs/>
                <w:szCs w:val="20"/>
                <w:lang w:val="en-US"/>
              </w:rPr>
              <w:t xml:space="preserve"> – </w:t>
            </w:r>
          </w:p>
          <w:p w:rsidR="00352770" w:rsidRPr="0094448E" w:rsidRDefault="00352770"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5379"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rsidR="00E211B8" w:rsidRDefault="00E211B8"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Track over time key indicators in dashboard, report back</w:t>
            </w:r>
          </w:p>
          <w:p w:rsidR="00E211B8" w:rsidRDefault="00E211B8"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Call to fill gaps identified in each section</w:t>
            </w:r>
          </w:p>
          <w:p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 xml:space="preserve">critical data and observations used and needed, </w:t>
            </w:r>
          </w:p>
          <w:p w:rsidR="00352770"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lastRenderedPageBreak/>
              <w:t>research and communication</w:t>
            </w:r>
          </w:p>
          <w:p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 xml:space="preserve">needs for action </w:t>
            </w:r>
          </w:p>
          <w:p w:rsidR="00352770" w:rsidRPr="0094448E" w:rsidRDefault="00352770" w:rsidP="00352770">
            <w:pPr>
              <w:pStyle w:val="ListParagraph"/>
              <w:numPr>
                <w:ilvl w:val="0"/>
                <w:numId w:val="21"/>
              </w:numPr>
              <w:rPr>
                <w:rFonts w:ascii="Calibri Light" w:hAnsi="Calibri Light" w:cstheme="majorBidi"/>
                <w:szCs w:val="20"/>
                <w:lang w:val="en-US"/>
              </w:rPr>
            </w:pPr>
            <w:r w:rsidRPr="0094448E">
              <w:rPr>
                <w:rFonts w:ascii="Calibri Light" w:hAnsi="Calibri Light" w:cstheme="majorBidi"/>
                <w:szCs w:val="20"/>
                <w:lang w:val="en-US"/>
              </w:rPr>
              <w:t>advocacy;</w:t>
            </w:r>
          </w:p>
        </w:tc>
        <w:tc>
          <w:tcPr>
            <w:tcW w:w="2111" w:type="dxa"/>
          </w:tcPr>
          <w:p w:rsidR="00352770" w:rsidRPr="0094448E" w:rsidRDefault="00352770" w:rsidP="007C0994">
            <w:pPr>
              <w:rPr>
                <w:rFonts w:ascii="Calibri Light" w:hAnsi="Calibri Light" w:cstheme="majorBidi"/>
                <w:szCs w:val="20"/>
                <w:lang w:val="en-US"/>
              </w:rPr>
            </w:pPr>
          </w:p>
        </w:tc>
      </w:tr>
      <w:tr w:rsidR="00352770" w:rsidRPr="0094448E" w:rsidTr="007C0994">
        <w:trPr>
          <w:trHeight w:val="492"/>
        </w:trPr>
        <w:tc>
          <w:tcPr>
            <w:tcW w:w="1724" w:type="dxa"/>
          </w:tcPr>
          <w:p w:rsidR="00352770" w:rsidRPr="0094448E" w:rsidRDefault="00352770" w:rsidP="007C0994">
            <w:pPr>
              <w:rPr>
                <w:rFonts w:ascii="Calibri Light" w:hAnsi="Calibri Light" w:cstheme="majorBidi"/>
                <w:b/>
                <w:bCs/>
                <w:szCs w:val="20"/>
                <w:lang w:val="en-US"/>
              </w:rPr>
            </w:pPr>
            <w:r w:rsidRPr="0094448E">
              <w:rPr>
                <w:rFonts w:ascii="Calibri Light" w:hAnsi="Calibri Light" w:cstheme="majorBidi"/>
                <w:b/>
                <w:bCs/>
                <w:szCs w:val="20"/>
                <w:lang w:val="en-US"/>
              </w:rPr>
              <w:lastRenderedPageBreak/>
              <w:t>References</w:t>
            </w:r>
          </w:p>
        </w:tc>
        <w:tc>
          <w:tcPr>
            <w:tcW w:w="5379" w:type="dxa"/>
          </w:tcPr>
          <w:p w:rsidR="00352770" w:rsidRPr="0094448E" w:rsidRDefault="00352770"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sidR="00E211B8">
              <w:rPr>
                <w:rFonts w:ascii="Calibri Light" w:hAnsi="Calibri Light" w:cstheme="majorBidi"/>
                <w:szCs w:val="20"/>
                <w:lang w:val="en-US"/>
              </w:rPr>
              <w:t xml:space="preserve">– see </w:t>
            </w:r>
            <w:hyperlink r:id="rId15" w:history="1">
              <w:r w:rsidR="00E211B8" w:rsidRPr="00A267D8">
                <w:rPr>
                  <w:rStyle w:val="Hyperlink"/>
                  <w:rFonts w:ascii="Calibri Light" w:hAnsi="Calibri Light" w:cstheme="majorBidi"/>
                  <w:szCs w:val="20"/>
                  <w:lang w:val="en-US"/>
                </w:rPr>
                <w:t>https://link.springer.com/article/10.1007/s00484-013-0729-9</w:t>
              </w:r>
            </w:hyperlink>
            <w:r w:rsidR="00E211B8">
              <w:rPr>
                <w:rFonts w:ascii="Calibri Light" w:hAnsi="Calibri Light" w:cstheme="majorBidi"/>
                <w:szCs w:val="20"/>
                <w:lang w:val="en-US"/>
              </w:rPr>
              <w:t xml:space="preserve"> </w:t>
            </w:r>
          </w:p>
        </w:tc>
        <w:tc>
          <w:tcPr>
            <w:tcW w:w="2111" w:type="dxa"/>
          </w:tcPr>
          <w:p w:rsidR="00352770" w:rsidRPr="0094448E" w:rsidRDefault="00352770" w:rsidP="007C0994">
            <w:pPr>
              <w:rPr>
                <w:rFonts w:ascii="Calibri Light" w:hAnsi="Calibri Light" w:cstheme="majorBidi"/>
                <w:szCs w:val="20"/>
                <w:lang w:val="en-US"/>
              </w:rPr>
            </w:pPr>
          </w:p>
        </w:tc>
      </w:tr>
    </w:tbl>
    <w:p w:rsidR="00352770" w:rsidRPr="00352770" w:rsidRDefault="00352770" w:rsidP="00352770">
      <w:pPr>
        <w:rPr>
          <w:rFonts w:ascii="Calibri Light" w:hAnsi="Calibri Light"/>
          <w:b/>
          <w:bCs/>
          <w:color w:val="C00000"/>
          <w:sz w:val="28"/>
          <w:szCs w:val="32"/>
        </w:rPr>
      </w:pPr>
    </w:p>
    <w:p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t xml:space="preserve">Bi-annual Production Process </w:t>
      </w:r>
    </w:p>
    <w:p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val="en-US"/>
        </w:rPr>
        <w:drawing>
          <wp:inline distT="0" distB="0" distL="0" distR="0" wp14:anchorId="2A23EE14" wp14:editId="3F713B19">
            <wp:extent cx="5486400" cy="3228340"/>
            <wp:effectExtent l="0" t="0" r="38100" b="101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lastRenderedPageBreak/>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bookmarkStart w:id="11" w:name="_GoBack"/>
      <w:bookmarkEnd w:id="11"/>
    </w:p>
    <w:p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xml:space="preserve">: September 2018 and every two years thereafter (2020, 2022, </w:t>
      </w:r>
      <w:proofErr w:type="spellStart"/>
      <w:r>
        <w:rPr>
          <w:rFonts w:ascii="Calibri Light" w:hAnsi="Calibri Light" w:cstheme="majorBidi"/>
          <w:bCs/>
          <w:szCs w:val="20"/>
          <w:lang w:val="en-US"/>
        </w:rPr>
        <w:t>etc</w:t>
      </w:r>
      <w:proofErr w:type="spellEnd"/>
      <w:r>
        <w:rPr>
          <w:rFonts w:ascii="Calibri Light" w:hAnsi="Calibri Light" w:cstheme="majorBidi"/>
          <w:bCs/>
          <w:szCs w:val="20"/>
          <w:lang w:val="en-US"/>
        </w:rPr>
        <w:t>…) in sync with Global Forum meetings.</w:t>
      </w:r>
    </w:p>
    <w:p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rsidR="00352770" w:rsidRDefault="00352770" w:rsidP="00352770">
      <w:pPr>
        <w:rPr>
          <w:rFonts w:ascii="Calibri Light" w:hAnsi="Calibri Light"/>
        </w:rPr>
      </w:pPr>
    </w:p>
    <w:p w:rsidR="00352770" w:rsidRPr="00C81FE8" w:rsidRDefault="00352770" w:rsidP="00352770">
      <w:pPr>
        <w:rPr>
          <w:rFonts w:ascii="Calibri Light" w:hAnsi="Calibri Light"/>
        </w:rPr>
      </w:pPr>
    </w:p>
    <w:p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12" w:name="_Toc482371129"/>
      <w:r w:rsidR="003F4581" w:rsidRPr="003F4581">
        <w:t>Comparative Heat-Health System Stocktaking Report</w:t>
      </w:r>
      <w:bookmarkEnd w:id="12"/>
    </w:p>
    <w:p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val="en-US"/>
        </w:rPr>
        <w:drawing>
          <wp:anchor distT="0" distB="0" distL="114300" distR="114300" simplePos="0" relativeHeight="251666432" behindDoc="0" locked="0" layoutInCell="1" allowOverlap="1" wp14:anchorId="57B70454" wp14:editId="232DF4D7">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during June-July 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comparing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to include more countries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rsidR="00352770" w:rsidRPr="004934B8" w:rsidRDefault="00352770" w:rsidP="00352770">
      <w:pPr>
        <w:spacing w:line="240" w:lineRule="auto"/>
        <w:rPr>
          <w:rFonts w:ascii="Calibri Light" w:eastAsia="Times New Roman" w:hAnsi="Calibri Light" w:cs="Tahoma"/>
          <w:color w:val="000000"/>
          <w:szCs w:val="20"/>
        </w:rPr>
      </w:pPr>
    </w:p>
    <w:p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val="en-US"/>
        </w:rPr>
        <w:drawing>
          <wp:anchor distT="0" distB="0" distL="114300" distR="114300" simplePos="0" relativeHeight="251665408" behindDoc="0" locked="0" layoutInCell="1" allowOverlap="1" wp14:anchorId="445860E5" wp14:editId="0D8A0AF5">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w:t>
      </w:r>
      <w:proofErr w:type="spellStart"/>
      <w:r w:rsidRPr="00241F0C">
        <w:rPr>
          <w:rFonts w:ascii="Calibri Light" w:eastAsia="Times New Roman" w:hAnsi="Calibri Light" w:cs="Tahoma"/>
          <w:color w:val="000000"/>
          <w:szCs w:val="20"/>
          <w:highlight w:val="yellow"/>
        </w:rPr>
        <w:t>eg</w:t>
      </w:r>
      <w:proofErr w:type="spellEnd"/>
      <w:r w:rsidRPr="00241F0C">
        <w:rPr>
          <w:rFonts w:ascii="Calibri Light" w:eastAsia="Times New Roman" w:hAnsi="Calibri Light" w:cs="Tahoma"/>
          <w:color w:val="000000"/>
          <w:szCs w:val="20"/>
          <w:highlight w:val="yellow"/>
        </w:rPr>
        <w:t xml:space="preserve">: IMD Regional Forecast) </w:t>
      </w:r>
    </w:p>
    <w:p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rsidR="00352770" w:rsidRPr="00E43D52" w:rsidRDefault="00352770" w:rsidP="00352770">
      <w:pPr>
        <w:shd w:val="clear" w:color="auto" w:fill="FFFFFF"/>
        <w:spacing w:after="0" w:line="240" w:lineRule="auto"/>
        <w:rPr>
          <w:rFonts w:ascii="Calibri Light" w:eastAsia="Times New Roman" w:hAnsi="Calibri Light" w:cs="Tahoma"/>
          <w:color w:val="000000"/>
          <w:sz w:val="24"/>
          <w:szCs w:val="24"/>
        </w:rPr>
      </w:pPr>
      <w:r w:rsidRPr="00E43D52">
        <w:rPr>
          <w:rFonts w:ascii="Calibri Light" w:eastAsia="Times New Roman" w:hAnsi="Calibri Light" w:cs="Tahoma"/>
          <w:b/>
          <w:bCs/>
          <w:color w:val="000000"/>
          <w:sz w:val="24"/>
          <w:szCs w:val="24"/>
        </w:rPr>
        <w:t>Chapter 2: Population Exposures:</w:t>
      </w:r>
      <w:r w:rsidRPr="00E43D52">
        <w:rPr>
          <w:rFonts w:ascii="Calibri Light" w:eastAsia="Times New Roman" w:hAnsi="Calibri Light" w:cs="Tahoma"/>
          <w:color w:val="000000"/>
          <w:sz w:val="24"/>
          <w:szCs w:val="24"/>
        </w:rPr>
        <w:t xml:space="preserve"> </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Default="00352770" w:rsidP="00352770">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2.1 Exposures</w:t>
      </w:r>
      <w:r>
        <w:rPr>
          <w:rFonts w:ascii="Calibri Light" w:eastAsia="Times New Roman" w:hAnsi="Calibri Light" w:cs="Tahoma"/>
          <w:color w:val="000000"/>
          <w:szCs w:val="20"/>
        </w:rPr>
        <w:t xml:space="preserve"> </w:t>
      </w:r>
      <w:r w:rsidRPr="00A5755F">
        <w:rPr>
          <w:rFonts w:ascii="Calibri Light" w:eastAsia="Times New Roman" w:hAnsi="Calibri Light" w:cs="Tahoma"/>
          <w:color w:val="000000"/>
          <w:szCs w:val="20"/>
        </w:rPr>
        <w:t>Discuss definitions and what makes heat dangerous to humans</w:t>
      </w:r>
      <w:r>
        <w:rPr>
          <w:rFonts w:ascii="Calibri Light" w:eastAsia="Times New Roman" w:hAnsi="Calibri Light" w:cs="Tahoma"/>
          <w:color w:val="000000"/>
          <w:szCs w:val="20"/>
        </w:rPr>
        <w:t>.</w:t>
      </w:r>
      <w:r w:rsidRPr="00A5755F">
        <w:rPr>
          <w:rFonts w:ascii="Calibri Light" w:eastAsia="Times New Roman" w:hAnsi="Calibri Light" w:cs="Tahoma"/>
          <w:color w:val="000000"/>
          <w:szCs w:val="20"/>
        </w:rPr>
        <w:t xml:space="preserve"> </w:t>
      </w:r>
    </w:p>
    <w:p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Geographic Determinants: Latitude, Urban Heat Islands; Social Determinants (point to vulnerability chapter)</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p>
    <w:p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w:t>
      </w:r>
      <w:r>
        <w:rPr>
          <w:rFonts w:ascii="Calibri Light" w:eastAsia="Times New Roman" w:hAnsi="Calibri Light" w:cs="Tahoma"/>
          <w:color w:val="000000"/>
          <w:szCs w:val="20"/>
        </w:rPr>
        <w:lastRenderedPageBreak/>
        <w:t xml:space="preserve">physiological sensitivities.  It should highlight target decision makers who have the ability to take protective actions for these high-risk groups (table). E.g. Workers: Business Owners; Psychotropic pharmaceutical patients: Pharmacists/Physicians; Elderly: Families/Social Services. </w:t>
      </w:r>
    </w:p>
    <w:p w:rsidR="00352770" w:rsidRDefault="00352770" w:rsidP="00352770">
      <w:pPr>
        <w:shd w:val="clear" w:color="auto" w:fill="FFFFFF"/>
        <w:spacing w:after="0" w:line="240" w:lineRule="auto"/>
        <w:rPr>
          <w:rFonts w:ascii="Calibri Light" w:eastAsia="Times New Roman" w:hAnsi="Calibri Light" w:cs="Tahoma"/>
          <w:color w:val="000000"/>
          <w:szCs w:val="20"/>
        </w:rPr>
      </w:pPr>
    </w:p>
    <w:p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rsidR="003F4581" w:rsidRPr="0014291A" w:rsidRDefault="003F4581" w:rsidP="003F4581">
      <w:pPr>
        <w:pStyle w:val="Heading1"/>
        <w:numPr>
          <w:ilvl w:val="0"/>
          <w:numId w:val="13"/>
        </w:numPr>
      </w:pPr>
      <w:bookmarkStart w:id="13" w:name="_Toc482371130"/>
      <w:r w:rsidRPr="0014291A">
        <w:t xml:space="preserve">Develop </w:t>
      </w:r>
      <w:r>
        <w:t xml:space="preserve">and Launch </w:t>
      </w:r>
      <w:r w:rsidRPr="0014291A">
        <w:t xml:space="preserve">GHHIN </w:t>
      </w:r>
      <w:r>
        <w:t xml:space="preserve">Outreach </w:t>
      </w:r>
      <w:r w:rsidRPr="0014291A">
        <w:t>Strategy</w:t>
      </w:r>
      <w:bookmarkEnd w:id="13"/>
      <w:r w:rsidRPr="0014291A">
        <w:t xml:space="preserve"> </w:t>
      </w:r>
      <w:r>
        <w:t xml:space="preserve"> </w:t>
      </w:r>
    </w:p>
    <w:p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rsidR="003F4581" w:rsidRPr="003F4581" w:rsidRDefault="003F4581" w:rsidP="003955AE">
      <w:pPr>
        <w:pStyle w:val="Heading1"/>
        <w:numPr>
          <w:ilvl w:val="0"/>
          <w:numId w:val="13"/>
        </w:numPr>
      </w:pPr>
      <w:bookmarkStart w:id="14" w:name="_Toc482371131"/>
      <w:bookmarkStart w:id="15" w:name="_Toc477372207"/>
      <w:r w:rsidRPr="003955AE">
        <w:lastRenderedPageBreak/>
        <w:t>Global Heat Health Forum 2017</w:t>
      </w:r>
      <w:r w:rsidRPr="003955AE">
        <w:rPr>
          <w:b/>
          <w:bCs/>
          <w:color w:val="FFFFFF" w:themeColor="background1"/>
          <w:sz w:val="24"/>
          <w:szCs w:val="24"/>
        </w:rPr>
        <w:t xml:space="preserve">  Bangkok or Hong Kong</w:t>
      </w:r>
      <w:bookmarkEnd w:id="14"/>
    </w:p>
    <w:p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7C423B">
        <w:rPr>
          <w:rFonts w:ascii="Calibri Light" w:hAnsi="Calibri Light" w:cstheme="majorBidi"/>
          <w:sz w:val="20"/>
          <w:szCs w:val="20"/>
          <w:vertAlign w:val="superscript"/>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rsidR="00864AC4" w:rsidRPr="007C423B" w:rsidRDefault="00864AC4" w:rsidP="00864AC4">
      <w:pPr>
        <w:pStyle w:val="Default"/>
        <w:rPr>
          <w:rFonts w:ascii="Calibri Light" w:hAnsi="Calibri Light" w:cstheme="majorBidi"/>
          <w:sz w:val="20"/>
          <w:szCs w:val="20"/>
        </w:rPr>
      </w:pPr>
    </w:p>
    <w:p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rsidR="00864AC4" w:rsidRPr="009E72C6" w:rsidRDefault="00864AC4" w:rsidP="00864AC4">
      <w:pPr>
        <w:pStyle w:val="Default"/>
        <w:rPr>
          <w:rFonts w:ascii="Calibri Light" w:hAnsi="Calibri Light" w:cstheme="majorBidi"/>
          <w:sz w:val="20"/>
          <w:szCs w:val="20"/>
        </w:rPr>
      </w:pPr>
    </w:p>
    <w:p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rsidR="003F4581" w:rsidRPr="004B0802" w:rsidRDefault="003F4581" w:rsidP="003F4581">
      <w:pPr>
        <w:pStyle w:val="ListParagraph"/>
      </w:pPr>
    </w:p>
    <w:p w:rsidR="003F4581" w:rsidRDefault="003F4581" w:rsidP="003F4581">
      <w:pPr>
        <w:pStyle w:val="Heading1"/>
        <w:numPr>
          <w:ilvl w:val="0"/>
          <w:numId w:val="1"/>
        </w:numPr>
        <w:ind w:left="426"/>
      </w:pPr>
      <w:bookmarkStart w:id="16" w:name="_Toc482371132"/>
      <w:r>
        <w:t>Logistics and Planning</w:t>
      </w:r>
      <w:bookmarkEnd w:id="16"/>
      <w:r>
        <w:t xml:space="preserve"> </w:t>
      </w:r>
    </w:p>
    <w:p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lastRenderedPageBreak/>
        <w:t xml:space="preserve">North </w:t>
      </w:r>
      <w:proofErr w:type="spellStart"/>
      <w:r w:rsidRPr="00C140A5">
        <w:rPr>
          <w:rFonts w:ascii="Calibri Light" w:hAnsi="Calibri Light" w:cstheme="majorBidi"/>
          <w:szCs w:val="20"/>
          <w:lang w:val="es-MX"/>
        </w:rPr>
        <w:t>America</w:t>
      </w:r>
      <w:proofErr w:type="spellEnd"/>
      <w:r w:rsidRPr="00C140A5">
        <w:rPr>
          <w:rFonts w:ascii="Calibri Light" w:hAnsi="Calibri Light" w:cstheme="majorBidi"/>
          <w:szCs w:val="20"/>
          <w:lang w:val="es-MX"/>
        </w:rPr>
        <w:t xml:space="preserve"> (NIHHIS – US, </w:t>
      </w:r>
      <w:proofErr w:type="spellStart"/>
      <w:r w:rsidRPr="00C140A5">
        <w:rPr>
          <w:rFonts w:ascii="Calibri Light" w:hAnsi="Calibri Light" w:cstheme="majorBidi"/>
          <w:szCs w:val="20"/>
          <w:lang w:val="es-MX"/>
        </w:rPr>
        <w:t>Mexico</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Canada</w:t>
      </w:r>
      <w:proofErr w:type="spellEnd"/>
      <w:r w:rsidRPr="00C140A5">
        <w:rPr>
          <w:rFonts w:ascii="Calibri Light" w:hAnsi="Calibri Light" w:cstheme="majorBidi"/>
          <w:szCs w:val="20"/>
          <w:lang w:val="es-MX"/>
        </w:rPr>
        <w:t xml:space="preserve"> </w:t>
      </w:r>
      <w:proofErr w:type="spellStart"/>
      <w:r w:rsidRPr="00C140A5">
        <w:rPr>
          <w:rFonts w:ascii="Calibri Light" w:hAnsi="Calibri Light" w:cstheme="majorBidi"/>
          <w:szCs w:val="20"/>
          <w:lang w:val="es-MX"/>
        </w:rPr>
        <w:t>via</w:t>
      </w:r>
      <w:proofErr w:type="spellEnd"/>
      <w:r w:rsidRPr="00C140A5">
        <w:rPr>
          <w:rFonts w:ascii="Calibri Light" w:hAnsi="Calibri Light" w:cstheme="majorBidi"/>
          <w:szCs w:val="20"/>
          <w:lang w:val="es-MX"/>
        </w:rPr>
        <w:t xml:space="preserve"> NACSP and NACCHH)</w:t>
      </w:r>
    </w:p>
    <w:p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t>Europe</w:t>
      </w:r>
      <w:r>
        <w:rPr>
          <w:rFonts w:ascii="Calibri Light" w:hAnsi="Calibri Light" w:cstheme="majorBidi"/>
          <w:szCs w:val="20"/>
        </w:rPr>
        <w:t xml:space="preserve"> (Leaders are UK, DE, FR…)</w:t>
      </w:r>
    </w:p>
    <w:p w:rsidR="00864AC4" w:rsidRPr="002A178A" w:rsidRDefault="00864AC4" w:rsidP="00864AC4">
      <w:pPr>
        <w:pStyle w:val="ListParagraph"/>
        <w:numPr>
          <w:ilvl w:val="0"/>
          <w:numId w:val="18"/>
        </w:numPr>
        <w:rPr>
          <w:rFonts w:ascii="Calibri Light" w:hAnsi="Calibri Light" w:cstheme="majorBidi"/>
          <w:szCs w:val="20"/>
        </w:rPr>
      </w:pPr>
      <w:proofErr w:type="spellStart"/>
      <w:r>
        <w:rPr>
          <w:rFonts w:ascii="Calibri Light" w:hAnsi="Calibri Light" w:cstheme="majorBidi"/>
          <w:szCs w:val="20"/>
        </w:rPr>
        <w:t>Southest</w:t>
      </w:r>
      <w:proofErr w:type="spellEnd"/>
      <w:r>
        <w:rPr>
          <w:rFonts w:ascii="Calibri Light" w:hAnsi="Calibri Light" w:cstheme="majorBidi"/>
          <w:szCs w:val="20"/>
        </w:rPr>
        <w:t xml:space="preserve">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rsidR="00864AC4" w:rsidRDefault="00864AC4" w:rsidP="00864AC4">
      <w:pPr>
        <w:pStyle w:val="Heading1"/>
        <w:numPr>
          <w:ilvl w:val="0"/>
          <w:numId w:val="1"/>
        </w:numPr>
        <w:ind w:left="426"/>
      </w:pPr>
      <w:r w:rsidRPr="004B0802">
        <w:t>Engagement Plan</w:t>
      </w:r>
    </w:p>
    <w:p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rsidR="00864AC4" w:rsidRDefault="00864AC4" w:rsidP="00864AC4">
      <w:pPr>
        <w:pStyle w:val="ListParagraph"/>
        <w:numPr>
          <w:ilvl w:val="0"/>
          <w:numId w:val="20"/>
        </w:numPr>
      </w:pPr>
      <w:r>
        <w:t xml:space="preserve">Seek Sponsorship </w:t>
      </w:r>
    </w:p>
    <w:p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rsidTr="00341668">
        <w:trPr>
          <w:cnfStyle w:val="100000000000" w:firstRow="1" w:lastRow="0" w:firstColumn="0" w:lastColumn="0" w:oddVBand="0" w:evenVBand="0" w:oddHBand="0" w:evenHBand="0" w:firstRowFirstColumn="0" w:firstRowLastColumn="0" w:lastRowFirstColumn="0" w:lastRowLastColumn="0"/>
        </w:trPr>
        <w:tc>
          <w:tcPr>
            <w:tcW w:w="3227" w:type="dxa"/>
          </w:tcPr>
          <w:p w:rsidR="00864AC4" w:rsidRDefault="00864AC4" w:rsidP="00341668">
            <w:pPr>
              <w:jc w:val="center"/>
            </w:pPr>
            <w:r>
              <w:t>Agency/Organization</w:t>
            </w:r>
          </w:p>
        </w:tc>
        <w:tc>
          <w:tcPr>
            <w:tcW w:w="2126" w:type="dxa"/>
          </w:tcPr>
          <w:p w:rsidR="00864AC4" w:rsidRDefault="00864AC4" w:rsidP="00341668">
            <w:pPr>
              <w:jc w:val="center"/>
            </w:pPr>
            <w:r>
              <w:t>Role to Play</w:t>
            </w:r>
          </w:p>
        </w:tc>
        <w:tc>
          <w:tcPr>
            <w:tcW w:w="3827" w:type="dxa"/>
          </w:tcPr>
          <w:p w:rsidR="00864AC4" w:rsidRDefault="00864AC4" w:rsidP="00341668">
            <w:pPr>
              <w:jc w:val="center"/>
            </w:pPr>
            <w:r>
              <w:t xml:space="preserve">Status of Engagement </w:t>
            </w:r>
          </w:p>
        </w:tc>
      </w:tr>
      <w:tr w:rsidR="00864AC4"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rsidR="00864AC4"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Wellcome</w:t>
            </w:r>
            <w:proofErr w:type="spellEnd"/>
            <w:r>
              <w:rPr>
                <w:rFonts w:ascii="Calibri Light" w:hAnsi="Calibri Light" w:cstheme="majorBidi"/>
                <w:szCs w:val="20"/>
              </w:rPr>
              <w:t xml:space="preserve"> </w:t>
            </w:r>
          </w:p>
          <w:p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rsidR="00864AC4" w:rsidRDefault="00864AC4" w:rsidP="00341668"/>
        </w:tc>
        <w:tc>
          <w:tcPr>
            <w:tcW w:w="3827" w:type="dxa"/>
            <w:tcBorders>
              <w:top w:val="single" w:sz="12" w:space="0" w:color="FFFFFF" w:themeColor="background1"/>
            </w:tcBorders>
            <w:shd w:val="clear" w:color="auto" w:fill="F2F2F2" w:themeFill="background1" w:themeFillShade="F2"/>
          </w:tcPr>
          <w:p w:rsidR="00864AC4" w:rsidRDefault="00864AC4" w:rsidP="00341668"/>
        </w:tc>
      </w:tr>
    </w:tbl>
    <w:p w:rsidR="003F4581" w:rsidRDefault="003F4581">
      <w:pPr>
        <w:rPr>
          <w:rFonts w:ascii="Calibri Light" w:hAnsi="Calibri Light"/>
          <w:b/>
          <w:bCs/>
          <w:color w:val="C00000"/>
          <w:sz w:val="28"/>
          <w:szCs w:val="32"/>
          <w:lang w:val="en-US"/>
        </w:rPr>
      </w:pPr>
    </w:p>
    <w:p w:rsidR="00B364B2" w:rsidRDefault="00B364B2">
      <w:pPr>
        <w:rPr>
          <w:rFonts w:ascii="Calibri Light" w:hAnsi="Calibri Light"/>
          <w:b/>
          <w:bCs/>
          <w:color w:val="C00000"/>
          <w:sz w:val="28"/>
          <w:szCs w:val="32"/>
          <w:lang w:val="en-US"/>
        </w:rPr>
      </w:pPr>
      <w:r>
        <w:rPr>
          <w:rFonts w:ascii="Calibri Light" w:hAnsi="Calibri Light"/>
          <w:lang w:val="en-US"/>
        </w:rPr>
        <w:br w:type="page"/>
      </w:r>
    </w:p>
    <w:p w:rsidR="003F4581" w:rsidRPr="00324D52" w:rsidRDefault="003F4581" w:rsidP="003F4581">
      <w:pPr>
        <w:pStyle w:val="Heading2"/>
        <w:rPr>
          <w:rFonts w:ascii="Calibri Light" w:hAnsi="Calibri Light"/>
          <w:lang w:val="en-US"/>
        </w:rPr>
      </w:pPr>
      <w:bookmarkStart w:id="17" w:name="_Toc482371134"/>
      <w:r w:rsidRPr="00324D52">
        <w:rPr>
          <w:rFonts w:ascii="Calibri Light" w:hAnsi="Calibri Light"/>
          <w:lang w:val="en-US"/>
        </w:rPr>
        <w:lastRenderedPageBreak/>
        <w:t>Work plan and Budget Overview</w:t>
      </w:r>
      <w:bookmarkEnd w:id="15"/>
      <w:bookmarkEnd w:id="17"/>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F4581" w:rsidRDefault="003F4581" w:rsidP="00DE3577">
            <w:pPr>
              <w:spacing w:after="0" w:line="240" w:lineRule="auto"/>
              <w:rPr>
                <w:color w:val="C00000"/>
                <w:sz w:val="22"/>
                <w:szCs w:val="24"/>
              </w:rPr>
            </w:pPr>
            <w:r w:rsidRPr="003F4581">
              <w:rPr>
                <w:color w:val="C00000"/>
                <w:sz w:val="22"/>
                <w:szCs w:val="24"/>
              </w:rPr>
              <w:t>1.    </w:t>
            </w:r>
          </w:p>
          <w:p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032F89">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Pr="00324D52" w:rsidRDefault="008E440A" w:rsidP="00032F89">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Pr="00324D52" w:rsidRDefault="008E440A" w:rsidP="00032F89">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032F89">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9758F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Default="008E440A" w:rsidP="009758F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rsidR="008E440A" w:rsidRDefault="008E440A" w:rsidP="009758F2">
            <w:pPr>
              <w:spacing w:after="0" w:line="169" w:lineRule="atLeast"/>
              <w:rPr>
                <w:rFonts w:ascii="Calibri Light" w:eastAsia="Times New Roman" w:hAnsi="Calibri Light" w:cs="Times New Roman"/>
                <w:color w:val="000000"/>
                <w:sz w:val="18"/>
                <w:szCs w:val="18"/>
                <w:lang w:val="en-US"/>
              </w:rPr>
            </w:pPr>
          </w:p>
          <w:p w:rsidR="008E440A" w:rsidRPr="00324D52" w:rsidRDefault="008E440A" w:rsidP="009758F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Pr="00324D52" w:rsidRDefault="008E440A" w:rsidP="009758F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9758F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Manage and </w:t>
            </w:r>
            <w:r w:rsidRPr="00324D52">
              <w:rPr>
                <w:rFonts w:ascii="Calibri Light" w:eastAsia="Times New Roman" w:hAnsi="Calibri Light" w:cs="Times New Roman"/>
                <w:color w:val="000000"/>
                <w:sz w:val="18"/>
                <w:szCs w:val="18"/>
                <w:lang w:val="en-US"/>
              </w:rPr>
              <w:lastRenderedPageBreak/>
              <w:t>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w:t>
            </w:r>
            <w:r w:rsidRPr="00324D52">
              <w:rPr>
                <w:rFonts w:ascii="Calibri Light" w:eastAsia="Times New Roman" w:hAnsi="Calibri Light" w:cs="Times New Roman"/>
                <w:color w:val="000000"/>
                <w:sz w:val="18"/>
                <w:szCs w:val="18"/>
                <w:lang w:val="en-US"/>
              </w:rPr>
              <w:lastRenderedPageBreak/>
              <w:t>opportunities, and latest 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rsidR="003F4581" w:rsidRDefault="003F4581" w:rsidP="003F4581">
      <w:pPr>
        <w:rPr>
          <w:rFonts w:ascii="Calibri Light" w:eastAsiaTheme="majorEastAsia" w:hAnsi="Calibri Light" w:cstheme="majorBidi"/>
          <w:b/>
          <w:bCs/>
          <w:color w:val="4F81BD" w:themeColor="accent1"/>
          <w:sz w:val="26"/>
          <w:szCs w:val="26"/>
          <w:lang w:val="en-US"/>
        </w:rPr>
      </w:pPr>
    </w:p>
    <w:p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18"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18"/>
      <w:r w:rsidR="006C2969" w:rsidRPr="0014291A">
        <w:rPr>
          <w:rFonts w:ascii="Calibri Light" w:eastAsia="Times New Roman" w:hAnsi="Calibri Light" w:cs="Tahoma"/>
          <w:color w:val="000000"/>
          <w:szCs w:val="20"/>
          <w:lang w:val="en-US"/>
        </w:rPr>
        <w:t xml:space="preserve"> </w:t>
      </w:r>
    </w:p>
    <w:p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w:t>
      </w:r>
      <w:proofErr w:type="spellStart"/>
      <w:r>
        <w:rPr>
          <w:rFonts w:ascii="Calibri Light" w:eastAsia="Times New Roman" w:hAnsi="Calibri Light" w:cs="Tahoma"/>
          <w:color w:val="000000"/>
          <w:szCs w:val="20"/>
          <w:lang w:val="en-US"/>
        </w:rPr>
        <w:t>Shumake</w:t>
      </w:r>
      <w:proofErr w:type="spellEnd"/>
      <w:r>
        <w:rPr>
          <w:rFonts w:ascii="Calibri Light" w:eastAsia="Times New Roman" w:hAnsi="Calibri Light" w:cs="Tahoma"/>
          <w:color w:val="000000"/>
          <w:szCs w:val="20"/>
          <w:lang w:val="en-US"/>
        </w:rPr>
        <w:t xml:space="preserv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w:t>
      </w:r>
      <w:proofErr w:type="spellStart"/>
      <w:r w:rsidRPr="00324D52">
        <w:rPr>
          <w:rFonts w:ascii="Calibri Light" w:eastAsia="Times New Roman" w:hAnsi="Calibri Light" w:cs="Tahoma"/>
          <w:color w:val="000000"/>
          <w:szCs w:val="20"/>
          <w:lang w:val="en-US"/>
        </w:rPr>
        <w:t>Shumake</w:t>
      </w:r>
      <w:proofErr w:type="spellEnd"/>
      <w:r w:rsidRPr="00324D52">
        <w:rPr>
          <w:rFonts w:ascii="Calibri Light" w:eastAsia="Times New Roman" w:hAnsi="Calibri Light" w:cs="Tahoma"/>
          <w:color w:val="000000"/>
          <w:szCs w:val="20"/>
          <w:lang w:val="en-US"/>
        </w:rPr>
        <w:t xml:space="preserve">-Guillemot, WHO/WMO joint office for climate and health, Officer-in-Charge. </w:t>
      </w:r>
    </w:p>
    <w:p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rsidR="00833975" w:rsidRDefault="00833975" w:rsidP="00B364B2">
      <w:pPr>
        <w:ind w:right="-1"/>
        <w:rPr>
          <w:rFonts w:ascii="Calibri Light" w:eastAsia="Times New Roman" w:hAnsi="Calibri Light" w:cs="Tahoma"/>
          <w:color w:val="000000"/>
          <w:szCs w:val="20"/>
          <w:lang w:val="en-US"/>
        </w:rPr>
      </w:pPr>
    </w:p>
    <w:p w:rsidR="00B364B2" w:rsidRDefault="00B364B2" w:rsidP="00B364B2">
      <w:pPr>
        <w:pStyle w:val="Heading2"/>
      </w:pPr>
      <w:bookmarkStart w:id="19" w:name="_Toc482371136"/>
      <w:r>
        <w:t>Annex 2: Agenda Global forum</w:t>
      </w:r>
      <w:bookmarkEnd w:id="19"/>
      <w:r>
        <w:t xml:space="preserve"> </w:t>
      </w:r>
    </w:p>
    <w:p w:rsidR="00B364B2" w:rsidRPr="00FF6DB6" w:rsidRDefault="00B364B2" w:rsidP="00B364B2">
      <w:pPr>
        <w:pStyle w:val="ListParagraph"/>
      </w:pPr>
      <w:r w:rsidRPr="00E43A92">
        <w:rPr>
          <w:b/>
          <w:bCs/>
          <w:sz w:val="36"/>
          <w:szCs w:val="40"/>
        </w:rPr>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rsidR="00B364B2" w:rsidRPr="009E72C6" w:rsidRDefault="00B364B2" w:rsidP="00B364B2">
      <w:pPr>
        <w:pStyle w:val="ListParagraph"/>
        <w:ind w:left="2160"/>
        <w:rPr>
          <w:rFonts w:ascii="Calibri Light" w:hAnsi="Calibri Light" w:cstheme="majorBidi"/>
          <w:szCs w:val="20"/>
        </w:rPr>
      </w:pPr>
    </w:p>
    <w:p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rsidR="00B364B2" w:rsidRPr="009E72C6" w:rsidRDefault="00B364B2" w:rsidP="00B364B2">
      <w:pPr>
        <w:pStyle w:val="ListParagraph"/>
        <w:ind w:left="2160"/>
        <w:rPr>
          <w:rFonts w:ascii="Calibri Light" w:hAnsi="Calibri Light" w:cstheme="majorBidi"/>
          <w:b/>
          <w:bCs/>
          <w:szCs w:val="20"/>
        </w:rPr>
      </w:pPr>
    </w:p>
    <w:p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3"/>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643" w:rsidRDefault="00911643" w:rsidP="00AB6B12">
      <w:r>
        <w:separator/>
      </w:r>
    </w:p>
  </w:endnote>
  <w:endnote w:type="continuationSeparator" w:id="0">
    <w:p w:rsidR="00911643" w:rsidRDefault="00911643"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855" w:rsidRDefault="00883855">
    <w:pPr>
      <w:pStyle w:val="Footer"/>
      <w:jc w:val="right"/>
    </w:pPr>
    <w:r>
      <w:rPr>
        <w:noProof/>
        <w:lang w:val="en-US"/>
      </w:rPr>
      <w:drawing>
        <wp:anchor distT="0" distB="0" distL="114300" distR="114300" simplePos="0" relativeHeight="251666432" behindDoc="0" locked="0" layoutInCell="1" allowOverlap="1" wp14:anchorId="2E114578" wp14:editId="67A2D3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val="en-US"/>
      </w:rPr>
      <mc:AlternateContent>
        <mc:Choice Requires="wps">
          <w:drawing>
            <wp:anchor distT="0" distB="0" distL="114300" distR="114300" simplePos="0" relativeHeight="251664384" behindDoc="0" locked="0" layoutInCell="1" allowOverlap="1" wp14:anchorId="6CA62211" wp14:editId="3C75D824">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883855" w:rsidRDefault="00883855" w:rsidP="006C39C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883855" w:rsidRPr="00352770" w:rsidTr="001E68D6">
      <w:tc>
        <w:tcPr>
          <w:tcW w:w="2660" w:type="dxa"/>
        </w:tcPr>
        <w:p w:rsidR="00883855" w:rsidRDefault="00883855" w:rsidP="00DE3577">
          <w:pPr>
            <w:pStyle w:val="Footer"/>
          </w:pPr>
          <w:r>
            <w:rPr>
              <w:noProof/>
              <w:lang w:val="en-US"/>
            </w:rPr>
            <mc:AlternateContent>
              <mc:Choice Requires="wpg">
                <w:drawing>
                  <wp:anchor distT="0" distB="0" distL="114300" distR="114300" simplePos="0" relativeHeight="251684864" behindDoc="0" locked="0" layoutInCell="1" allowOverlap="1" wp14:anchorId="5A1B57AF" wp14:editId="65FFB72E">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855" w:rsidRPr="002F380E" w:rsidRDefault="00883855"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7.1pt;margin-top:-3.7pt;width:129pt;height:38.45pt;z-index:251684864;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">
                    <v:group id="Group 5" o:spid="_x0000_s1027"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 o:spid="_x0000_s1028"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HzMQA&#10;AADaAAAADwAAAGRycy9kb3ducmV2LnhtbESPQWvCQBSE7wX/w/IEb3Wjh1KiqxS10EOt1bbQ3l6z&#10;r0kw+zbsPmP8991CweMwM98w82XvGtVRiLVnA5NxBoq48Lbm0sD72+PtPagoyBYbz2TgQhGWi8HN&#10;HHPrz7yn7iClShCOORqoRNpc61hU5DCOfUucvB8fHEqSodQ24DnBXaOnWXanHdacFipsaVVRcTyc&#10;nIHmM4bn70y+unW5ldedPn1sJi/GjIb9wwyUUC/X8H/7yRqYwt+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Nx8zEAAAA2gAAAA8AAAAAAAAAAAAAAAAAmAIAAGRycy9k&#10;b3ducmV2LnhtbFBLBQYAAAAABAAEAPUAAACJAwAAAAA=&#10;" filled="f" stroked="f" strokeweight=".5pt">
                        <v:textbox inset="0,0,0,0">
                          <w:txbxContent>
                            <w:p w:rsidR="00883855" w:rsidRPr="002F380E" w:rsidRDefault="00883855"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SF7DAAAA2gAAAA8AAABkcnMvZG93bnJldi54bWxEj0FrAjEUhO+F/ofwCl5KzSpFZGuUKggi&#10;7KEqPT82z2zo5mWbxHX11zeFQo/DzHzDLFaDa0VPIVrPCibjAgRx7bVlo+B03L7MQcSErLH1TApu&#10;FGG1fHxYYKn9lT+oPyQjMoRjiQqalLpSylg35DCOfUecvbMPDlOWwUgd8JrhrpXTophJh5bzQoMd&#10;bRqqvw4Xp2BaVKb6NtXz+jTDuP+8n60NvVKjp+H9DUSiIf2H/9o7reAVfq/kGyC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IXsMAAADaAAAADwAAAAAAAAAAAAAAAACf&#10;AgAAZHJzL2Rvd25yZXYueG1sUEsFBgAAAAAEAAQA9wAAAI8DAAAAAA==&#10;">
                        <v:imagedata r:id="rId3" o:title="" cropright="4183f"/>
                        <v:path arrowok="t"/>
                      </v:shape>
                    </v:group>
                    <v:shape id="Picture 6" o:spid="_x0000_s1031"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eyjDAAAA2gAAAA8AAABkcnMvZG93bnJldi54bWxEj0uLwkAQhO8L/oehBW/rZH0hWUdxFwTB&#10;g2/32mTaJGumJ2ZGjf/eEQSPRVV9RY0mtSnElSqXW1bw1Y5AECdW55wq2G1nn0MQziNrLCyTgjs5&#10;mIwbHyOMtb3xmq4bn4oAYRejgsz7MpbSJRkZdG1bEgfvaCuDPsgqlbrCW4CbQnaiaCAN5hwWMizp&#10;N6PktLkYBd3emVz/b3FYH/fbVX//f1j+DDtKtZr19BuEp9q/w6/2XCsYwPNKuAFy/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N7KMMAAADaAAAADwAAAAAAAAAAAAAAAACf&#10;AgAAZHJzL2Rvd25yZXYueG1sUEsFBgAAAAAEAAQA9wAAAI8DAAAAAA==&#10;">
                      <v:imagedata r:id="rId4" o:title=""/>
                      <v:path arrowok="t"/>
                    </v:shape>
                  </v:group>
                </w:pict>
              </mc:Fallback>
            </mc:AlternateContent>
          </w:r>
          <w:r>
            <w:rPr>
              <w:noProof/>
              <w:lang w:val="en-US"/>
            </w:rPr>
            <w:t xml:space="preserve"> </w:t>
          </w:r>
        </w:p>
      </w:tc>
      <w:tc>
        <w:tcPr>
          <w:tcW w:w="3502" w:type="dxa"/>
        </w:tcPr>
        <w:p w:rsidR="00883855" w:rsidRPr="00352770" w:rsidRDefault="00883855" w:rsidP="00DE3577">
          <w:pPr>
            <w:pStyle w:val="Footer"/>
          </w:pPr>
          <w:r w:rsidRPr="00352770">
            <w:rPr>
              <w:noProof/>
              <w:lang w:val="en-US"/>
            </w:rPr>
            <w:drawing>
              <wp:inline distT="0" distB="0" distL="0" distR="0" wp14:anchorId="1E233B0D" wp14:editId="489D254F">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rsidR="00883855" w:rsidRPr="00352770" w:rsidRDefault="00883855"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F04587">
                <w:rPr>
                  <w:noProof/>
                </w:rPr>
                <w:t>i</w:t>
              </w:r>
              <w:r w:rsidRPr="00352770">
                <w:rPr>
                  <w:noProof/>
                </w:rPr>
                <w:fldChar w:fldCharType="end"/>
              </w:r>
            </w:sdtContent>
          </w:sdt>
        </w:p>
        <w:p w:rsidR="00883855" w:rsidRPr="00352770" w:rsidRDefault="00883855" w:rsidP="00352770">
          <w:pPr>
            <w:pStyle w:val="Footer"/>
            <w:jc w:val="right"/>
          </w:pPr>
        </w:p>
      </w:tc>
    </w:tr>
  </w:tbl>
  <w:p w:rsidR="00883855" w:rsidRPr="000570C1" w:rsidRDefault="00883855" w:rsidP="000570C1">
    <w:pPr>
      <w:pStyle w:val="Footer"/>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883855" w:rsidTr="004E7BE6">
      <w:tc>
        <w:tcPr>
          <w:tcW w:w="2660" w:type="dxa"/>
        </w:tcPr>
        <w:p w:rsidR="00883855" w:rsidRDefault="00883855" w:rsidP="00DE3577">
          <w:pPr>
            <w:pStyle w:val="Footer"/>
          </w:pPr>
          <w:r>
            <w:rPr>
              <w:noProof/>
              <w:lang w:val="en-US"/>
            </w:rPr>
            <mc:AlternateContent>
              <mc:Choice Requires="wpg">
                <w:drawing>
                  <wp:anchor distT="0" distB="0" distL="114300" distR="114300" simplePos="0" relativeHeight="251686912" behindDoc="0" locked="0" layoutInCell="1" allowOverlap="1" wp14:anchorId="7EBD2A2D" wp14:editId="3A080426">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855" w:rsidRPr="002F380E" w:rsidRDefault="00883855"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rsidR="003F26F5" w:rsidRPr="002F380E" w:rsidRDefault="003F26F5"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rsidR="00883855" w:rsidRDefault="00883855" w:rsidP="00DE3577">
          <w:pPr>
            <w:pStyle w:val="Footer"/>
          </w:pPr>
          <w:r>
            <w:rPr>
              <w:noProof/>
              <w:lang w:val="en-US"/>
            </w:rPr>
            <w:drawing>
              <wp:inline distT="0" distB="0" distL="0" distR="0" wp14:anchorId="6093ECC3" wp14:editId="25EECF3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rsidR="00883855" w:rsidRDefault="00883855"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36F5E">
                <w:rPr>
                  <w:noProof/>
                </w:rPr>
                <w:t>9</w:t>
              </w:r>
              <w:r>
                <w:rPr>
                  <w:noProof/>
                </w:rPr>
                <w:fldChar w:fldCharType="end"/>
              </w:r>
            </w:sdtContent>
          </w:sdt>
        </w:p>
        <w:p w:rsidR="00883855" w:rsidRPr="002F380E" w:rsidRDefault="00883855" w:rsidP="00DE3577">
          <w:pPr>
            <w:pStyle w:val="Footer"/>
            <w:jc w:val="right"/>
            <w:rPr>
              <w:color w:val="FFFFFF" w:themeColor="background1"/>
            </w:rPr>
          </w:pPr>
        </w:p>
      </w:tc>
    </w:tr>
  </w:tbl>
  <w:p w:rsidR="00883855" w:rsidRDefault="00883855" w:rsidP="000570C1">
    <w:pPr>
      <w:pStyle w:val="Footer"/>
      <w:ind w:right="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643" w:rsidRDefault="00911643" w:rsidP="00AB6B12">
      <w:r>
        <w:separator/>
      </w:r>
    </w:p>
  </w:footnote>
  <w:footnote w:type="continuationSeparator" w:id="0">
    <w:p w:rsidR="00911643" w:rsidRDefault="00911643" w:rsidP="00AB6B12">
      <w:r>
        <w:continuationSeparator/>
      </w:r>
    </w:p>
  </w:footnote>
  <w:footnote w:id="1">
    <w:p w:rsidR="00883855" w:rsidRPr="00A37BC7" w:rsidRDefault="00883855" w:rsidP="00864AC4">
      <w:pPr>
        <w:pStyle w:val="FootnoteText"/>
        <w:rPr>
          <w:sz w:val="16"/>
          <w:szCs w:val="16"/>
          <w:lang w:val="en-US"/>
        </w:rPr>
      </w:pPr>
      <w:r w:rsidRPr="00A37BC7">
        <w:rPr>
          <w:rStyle w:val="FootnoteReference"/>
          <w:sz w:val="16"/>
          <w:szCs w:val="16"/>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855" w:rsidRDefault="00883855" w:rsidP="004E7BE6">
    <w:pPr>
      <w:pStyle w:val="Header"/>
      <w:jc w:val="right"/>
    </w:pPr>
    <w:r>
      <w:rPr>
        <w:noProof/>
        <w:lang w:val="en-US"/>
      </w:rPr>
      <w:drawing>
        <wp:inline distT="0" distB="0" distL="0" distR="0" wp14:anchorId="70D28932" wp14:editId="57E647B6">
          <wp:extent cx="2256312" cy="74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logo.png"/>
                  <pic:cNvPicPr/>
                </pic:nvPicPr>
                <pic:blipFill rotWithShape="1">
                  <a:blip r:embed="rId1">
                    <a:extLst>
                      <a:ext uri="{28A0092B-C50C-407E-A947-70E740481C1C}">
                        <a14:useLocalDpi xmlns:a14="http://schemas.microsoft.com/office/drawing/2010/main" val="0"/>
                      </a:ext>
                    </a:extLst>
                  </a:blip>
                  <a:srcRect l="2555" t="9456" r="3887" b="10168"/>
                  <a:stretch/>
                </pic:blipFill>
                <pic:spPr bwMode="auto">
                  <a:xfrm>
                    <a:off x="0" y="0"/>
                    <a:ext cx="2256312" cy="748145"/>
                  </a:xfrm>
                  <a:prstGeom prst="rect">
                    <a:avLst/>
                  </a:prstGeom>
                  <a:ln>
                    <a:noFill/>
                  </a:ln>
                  <a:extLst>
                    <a:ext uri="{53640926-AAD7-44D8-BBD7-CCE9431645EC}">
                      <a14:shadowObscured xmlns:a14="http://schemas.microsoft.com/office/drawing/2010/main"/>
                    </a:ext>
                  </a:extLst>
                </pic:spPr>
              </pic:pic>
            </a:graphicData>
          </a:graphic>
        </wp:inline>
      </w:drawing>
    </w:r>
  </w:p>
  <w:p w:rsidR="00883855" w:rsidRDefault="00883855" w:rsidP="004E7BE6">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855" w:rsidRDefault="00883855" w:rsidP="004E7BE6">
    <w:pPr>
      <w:pStyle w:val="Header"/>
    </w:pPr>
    <w:r>
      <w:rPr>
        <w:noProof/>
        <w:lang w:val="en-US"/>
      </w:rPr>
      <w:drawing>
        <wp:inline distT="0" distB="0" distL="0" distR="0" wp14:anchorId="7CCB0A95" wp14:editId="146201E0">
          <wp:extent cx="542925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logo.png"/>
                  <pic:cNvPicPr/>
                </pic:nvPicPr>
                <pic:blipFill>
                  <a:blip r:embed="rId1">
                    <a:extLst>
                      <a:ext uri="{28A0092B-C50C-407E-A947-70E740481C1C}">
                        <a14:useLocalDpi xmlns:a14="http://schemas.microsoft.com/office/drawing/2010/main" val="0"/>
                      </a:ext>
                    </a:extLst>
                  </a:blip>
                  <a:stretch>
                    <a:fillRect/>
                  </a:stretch>
                </pic:blipFill>
                <pic:spPr>
                  <a:xfrm>
                    <a:off x="0" y="0"/>
                    <a:ext cx="5429250" cy="20955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
  </w:num>
  <w:num w:numId="4">
    <w:abstractNumId w:val="26"/>
  </w:num>
  <w:num w:numId="5">
    <w:abstractNumId w:val="18"/>
  </w:num>
  <w:num w:numId="6">
    <w:abstractNumId w:val="38"/>
  </w:num>
  <w:num w:numId="7">
    <w:abstractNumId w:val="16"/>
  </w:num>
  <w:num w:numId="8">
    <w:abstractNumId w:val="9"/>
  </w:num>
  <w:num w:numId="9">
    <w:abstractNumId w:val="11"/>
  </w:num>
  <w:num w:numId="10">
    <w:abstractNumId w:val="13"/>
  </w:num>
  <w:num w:numId="11">
    <w:abstractNumId w:val="40"/>
  </w:num>
  <w:num w:numId="12">
    <w:abstractNumId w:val="28"/>
  </w:num>
  <w:num w:numId="13">
    <w:abstractNumId w:val="2"/>
  </w:num>
  <w:num w:numId="14">
    <w:abstractNumId w:val="34"/>
  </w:num>
  <w:num w:numId="15">
    <w:abstractNumId w:val="0"/>
  </w:num>
  <w:num w:numId="16">
    <w:abstractNumId w:val="23"/>
  </w:num>
  <w:num w:numId="17">
    <w:abstractNumId w:val="35"/>
  </w:num>
  <w:num w:numId="18">
    <w:abstractNumId w:val="12"/>
  </w:num>
  <w:num w:numId="19">
    <w:abstractNumId w:val="7"/>
  </w:num>
  <w:num w:numId="20">
    <w:abstractNumId w:val="41"/>
  </w:num>
  <w:num w:numId="21">
    <w:abstractNumId w:val="21"/>
  </w:num>
  <w:num w:numId="22">
    <w:abstractNumId w:val="31"/>
  </w:num>
  <w:num w:numId="23">
    <w:abstractNumId w:val="20"/>
  </w:num>
  <w:num w:numId="24">
    <w:abstractNumId w:val="27"/>
  </w:num>
  <w:num w:numId="25">
    <w:abstractNumId w:val="14"/>
  </w:num>
  <w:num w:numId="26">
    <w:abstractNumId w:val="10"/>
  </w:num>
  <w:num w:numId="27">
    <w:abstractNumId w:val="17"/>
  </w:num>
  <w:num w:numId="28">
    <w:abstractNumId w:val="5"/>
  </w:num>
  <w:num w:numId="29">
    <w:abstractNumId w:val="39"/>
  </w:num>
  <w:num w:numId="30">
    <w:abstractNumId w:val="8"/>
  </w:num>
  <w:num w:numId="31">
    <w:abstractNumId w:val="30"/>
  </w:num>
  <w:num w:numId="32">
    <w:abstractNumId w:val="3"/>
  </w:num>
  <w:num w:numId="33">
    <w:abstractNumId w:val="19"/>
  </w:num>
  <w:num w:numId="34">
    <w:abstractNumId w:val="4"/>
  </w:num>
  <w:num w:numId="35">
    <w:abstractNumId w:val="37"/>
  </w:num>
  <w:num w:numId="36">
    <w:abstractNumId w:val="33"/>
  </w:num>
  <w:num w:numId="37">
    <w:abstractNumId w:val="29"/>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32"/>
  </w:num>
  <w:num w:numId="41">
    <w:abstractNumId w:val="6"/>
  </w:num>
  <w:num w:numId="42">
    <w:abstractNumId w:val="2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132085"/>
    <w:rsid w:val="00135BDB"/>
    <w:rsid w:val="00140A53"/>
    <w:rsid w:val="001753B4"/>
    <w:rsid w:val="001A03DE"/>
    <w:rsid w:val="001B3FC0"/>
    <w:rsid w:val="001E68D6"/>
    <w:rsid w:val="00233649"/>
    <w:rsid w:val="00241F0C"/>
    <w:rsid w:val="00257153"/>
    <w:rsid w:val="00275133"/>
    <w:rsid w:val="00275557"/>
    <w:rsid w:val="00283D11"/>
    <w:rsid w:val="00287963"/>
    <w:rsid w:val="002B3C8C"/>
    <w:rsid w:val="002C2244"/>
    <w:rsid w:val="002D6757"/>
    <w:rsid w:val="002F380E"/>
    <w:rsid w:val="00327FCC"/>
    <w:rsid w:val="00341668"/>
    <w:rsid w:val="00352770"/>
    <w:rsid w:val="003613BC"/>
    <w:rsid w:val="00390F7D"/>
    <w:rsid w:val="003955AE"/>
    <w:rsid w:val="003B6850"/>
    <w:rsid w:val="003E2ED3"/>
    <w:rsid w:val="003F26F5"/>
    <w:rsid w:val="003F4581"/>
    <w:rsid w:val="004151B6"/>
    <w:rsid w:val="00436F5E"/>
    <w:rsid w:val="00457524"/>
    <w:rsid w:val="004E7BE6"/>
    <w:rsid w:val="005004EB"/>
    <w:rsid w:val="00501C87"/>
    <w:rsid w:val="0055353B"/>
    <w:rsid w:val="00566C31"/>
    <w:rsid w:val="00597897"/>
    <w:rsid w:val="005C1961"/>
    <w:rsid w:val="005E1DBD"/>
    <w:rsid w:val="0061201D"/>
    <w:rsid w:val="0067500A"/>
    <w:rsid w:val="00693168"/>
    <w:rsid w:val="006C2969"/>
    <w:rsid w:val="006C39CD"/>
    <w:rsid w:val="006E5B8A"/>
    <w:rsid w:val="00706777"/>
    <w:rsid w:val="00732172"/>
    <w:rsid w:val="00774FD0"/>
    <w:rsid w:val="007B047C"/>
    <w:rsid w:val="007B53A6"/>
    <w:rsid w:val="007C0994"/>
    <w:rsid w:val="007C1660"/>
    <w:rsid w:val="00833975"/>
    <w:rsid w:val="00844A2B"/>
    <w:rsid w:val="00864AC4"/>
    <w:rsid w:val="00883855"/>
    <w:rsid w:val="0089123E"/>
    <w:rsid w:val="008C423B"/>
    <w:rsid w:val="008C6813"/>
    <w:rsid w:val="008E440A"/>
    <w:rsid w:val="00911643"/>
    <w:rsid w:val="00916735"/>
    <w:rsid w:val="00962075"/>
    <w:rsid w:val="00984D49"/>
    <w:rsid w:val="009C7A6E"/>
    <w:rsid w:val="009F1BAC"/>
    <w:rsid w:val="00A74B04"/>
    <w:rsid w:val="00A77B31"/>
    <w:rsid w:val="00AB04CE"/>
    <w:rsid w:val="00AB2735"/>
    <w:rsid w:val="00AB6B12"/>
    <w:rsid w:val="00AB6F88"/>
    <w:rsid w:val="00B364B2"/>
    <w:rsid w:val="00B5182F"/>
    <w:rsid w:val="00B67E09"/>
    <w:rsid w:val="00B817FE"/>
    <w:rsid w:val="00BA7567"/>
    <w:rsid w:val="00BF2C6A"/>
    <w:rsid w:val="00C021CE"/>
    <w:rsid w:val="00C41A39"/>
    <w:rsid w:val="00D9513C"/>
    <w:rsid w:val="00DE1CF9"/>
    <w:rsid w:val="00DE2E0E"/>
    <w:rsid w:val="00DE3577"/>
    <w:rsid w:val="00E1101B"/>
    <w:rsid w:val="00E211B8"/>
    <w:rsid w:val="00E21864"/>
    <w:rsid w:val="00E34007"/>
    <w:rsid w:val="00E455B5"/>
    <w:rsid w:val="00E76257"/>
    <w:rsid w:val="00EA2357"/>
    <w:rsid w:val="00EE4314"/>
    <w:rsid w:val="00EE5915"/>
    <w:rsid w:val="00F04587"/>
    <w:rsid w:val="00F05D26"/>
    <w:rsid w:val="00F30F64"/>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semiHidden/>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semiHidden/>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semiHidden/>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semiHidden/>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link.springer.com/article/10.1007/s00484-013-0729-9" TargetMode="External"/><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_rels/footer3.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1D293EED-EF4D-4679-B174-F231CE5C790F}" srcId="{294ECB6F-4537-430C-946E-E82F89FFE310}" destId="{8AD4BBC8-1567-42C3-B611-07633ECCAAF5}" srcOrd="0" destOrd="0" parTransId="{C0F608F2-88E2-47C9-B05C-C8EB6758863D}" sibTransId="{02A7914C-F77E-4BB7-B4CD-DBDFF266557A}"/>
    <dgm:cxn modelId="{8FDBCDFD-1CA4-4D16-BA95-ACEB4D1A0820}" type="presOf" srcId="{83E7E209-195F-440B-8A43-6CB29C3D4345}" destId="{26307783-568D-4E6A-B0B6-71A5842AA28B}"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DE14A590-4EAB-4C1D-B37A-150AF141D874}" type="presOf" srcId="{9026AF99-4ECE-4760-9855-3D0FFBCDE831}" destId="{73F4C41C-81E7-4979-B21C-2BBDA19C9D9E}" srcOrd="0" destOrd="0" presId="urn:microsoft.com/office/officeart/2005/8/layout/radial4"/>
    <dgm:cxn modelId="{15F6C10C-F743-4832-8C84-1F87FEEC05BB}" type="presOf" srcId="{30C3FD64-7D4E-4EBB-85D3-3232F3F1877B}" destId="{33798C96-BBC9-406C-93A5-8BB1B68A8883}"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809754D8-6F73-413E-86CD-4B1900009F39}" type="presOf" srcId="{294ECB6F-4537-430C-946E-E82F89FFE310}" destId="{C9EFE481-A395-4EE5-B216-145210E79855}"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D465FE91-E782-464D-AC09-F7F56DDCEA81}" type="presOf" srcId="{87175413-2F10-436B-924F-54B8947A95E6}" destId="{F66F2E4B-A734-41BF-9765-FD92D2A3C77C}" srcOrd="0" destOrd="0" presId="urn:microsoft.com/office/officeart/2005/8/layout/radial4"/>
    <dgm:cxn modelId="{64DEFEE4-0CA6-44A7-8EB4-B6C1955B7462}" type="presOf" srcId="{770FE518-EC3E-48CE-A18F-5B658AD3A6D8}" destId="{C2FA2FE7-FB29-4157-BE9D-29859ED32588}" srcOrd="0" destOrd="0" presId="urn:microsoft.com/office/officeart/2005/8/layout/radial4"/>
    <dgm:cxn modelId="{2982A907-9E98-40F4-BDF5-35063D659AE5}" type="presOf" srcId="{8AD4BBC8-1567-42C3-B611-07633ECCAAF5}" destId="{AD0F818F-5B7A-433F-9084-3BDDA8587FDF}" srcOrd="0" destOrd="0" presId="urn:microsoft.com/office/officeart/2005/8/layout/radial4"/>
    <dgm:cxn modelId="{A83DC1E8-CDBE-46BB-97E3-86791864ED07}" type="presOf" srcId="{3CFA2364-BAA2-4A32-8FD7-78972CB2C33E}" destId="{E56FC0AB-5809-4BE3-97EA-10255B30933D}" srcOrd="0" destOrd="0" presId="urn:microsoft.com/office/officeart/2005/8/layout/radial4"/>
    <dgm:cxn modelId="{BB685A5E-15C1-4D07-B90A-0B0A8AB1764C}" type="presOf" srcId="{422FCC72-BD7A-45C7-80EB-3EEDB24E3C90}" destId="{157571CB-CAC5-48D6-B48A-52DF09C34DB3}"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F5313B75-689C-4A32-9BEC-8BA46F0E5329}" type="presOf" srcId="{C0F608F2-88E2-47C9-B05C-C8EB6758863D}" destId="{8B6A3FBA-FE16-47C8-BD4B-D11F1A5DAAD0}" srcOrd="0" destOrd="0" presId="urn:microsoft.com/office/officeart/2005/8/layout/radial4"/>
    <dgm:cxn modelId="{F5F31565-2899-417F-9A0E-49ED0DB020BC}" type="presParOf" srcId="{73F4C41C-81E7-4979-B21C-2BBDA19C9D9E}" destId="{C9EFE481-A395-4EE5-B216-145210E79855}" srcOrd="0" destOrd="0" presId="urn:microsoft.com/office/officeart/2005/8/layout/radial4"/>
    <dgm:cxn modelId="{CB096708-D2EC-49C1-8D5D-D4063687265E}" type="presParOf" srcId="{73F4C41C-81E7-4979-B21C-2BBDA19C9D9E}" destId="{8B6A3FBA-FE16-47C8-BD4B-D11F1A5DAAD0}" srcOrd="1" destOrd="0" presId="urn:microsoft.com/office/officeart/2005/8/layout/radial4"/>
    <dgm:cxn modelId="{C5CDB105-D3F2-42E2-8430-89ABA9838510}" type="presParOf" srcId="{73F4C41C-81E7-4979-B21C-2BBDA19C9D9E}" destId="{AD0F818F-5B7A-433F-9084-3BDDA8587FDF}" srcOrd="2" destOrd="0" presId="urn:microsoft.com/office/officeart/2005/8/layout/radial4"/>
    <dgm:cxn modelId="{D0276DC0-1ED4-4894-8B9E-1263AA17B582}" type="presParOf" srcId="{73F4C41C-81E7-4979-B21C-2BBDA19C9D9E}" destId="{33798C96-BBC9-406C-93A5-8BB1B68A8883}" srcOrd="3" destOrd="0" presId="urn:microsoft.com/office/officeart/2005/8/layout/radial4"/>
    <dgm:cxn modelId="{7CC4CCDB-85F2-41A9-A2C3-8BEB26453184}" type="presParOf" srcId="{73F4C41C-81E7-4979-B21C-2BBDA19C9D9E}" destId="{F66F2E4B-A734-41BF-9765-FD92D2A3C77C}" srcOrd="4" destOrd="0" presId="urn:microsoft.com/office/officeart/2005/8/layout/radial4"/>
    <dgm:cxn modelId="{0E4060AE-5AF6-44F6-B489-00C2C64D16F0}" type="presParOf" srcId="{73F4C41C-81E7-4979-B21C-2BBDA19C9D9E}" destId="{26307783-568D-4E6A-B0B6-71A5842AA28B}" srcOrd="5" destOrd="0" presId="urn:microsoft.com/office/officeart/2005/8/layout/radial4"/>
    <dgm:cxn modelId="{7F605158-FBCF-44DD-B356-A869092D4112}" type="presParOf" srcId="{73F4C41C-81E7-4979-B21C-2BBDA19C9D9E}" destId="{157571CB-CAC5-48D6-B48A-52DF09C34DB3}" srcOrd="6" destOrd="0" presId="urn:microsoft.com/office/officeart/2005/8/layout/radial4"/>
    <dgm:cxn modelId="{AFEB124C-8D6A-49FF-8403-C3091E910A61}" type="presParOf" srcId="{73F4C41C-81E7-4979-B21C-2BBDA19C9D9E}" destId="{E56FC0AB-5809-4BE3-97EA-10255B30933D}" srcOrd="7" destOrd="0" presId="urn:microsoft.com/office/officeart/2005/8/layout/radial4"/>
    <dgm:cxn modelId="{6C41BC4C-6EB7-4F51-86EB-8676555A29BF}"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A97FA-0349-4DFB-969D-82159B172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GHHIN TEMPLATE</Template>
  <TotalTime>93</TotalTime>
  <Pages>20</Pages>
  <Words>6364</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Joy Shumake-Guillemot</cp:lastModifiedBy>
  <cp:revision>12</cp:revision>
  <cp:lastPrinted>2017-07-25T09:19:00Z</cp:lastPrinted>
  <dcterms:created xsi:type="dcterms:W3CDTF">2017-06-23T06:14:00Z</dcterms:created>
  <dcterms:modified xsi:type="dcterms:W3CDTF">2017-07-31T13:47:00Z</dcterms:modified>
</cp:coreProperties>
</file>